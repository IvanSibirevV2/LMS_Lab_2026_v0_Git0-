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D177B">
      <w:pPr>
        <w:ind w:right="-850" w:hanging="1701"/>
      </w:pPr>
      <w:bookmarkStart w:id="0" w:name="_Hlk176704239"/>
      <w:r>
        <w:rPr>
          <w:lang w:eastAsia="ru-RU"/>
        </w:rPr>
        <w:drawing>
          <wp:inline distT="0" distB="0" distL="0" distR="0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A90F0">
      <w:pPr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282"/>
        <w:gridCol w:w="5948"/>
      </w:tblGrid>
      <w:tr w14:paraId="193E1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26E73D6D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102C4A34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0E276AEF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14:paraId="20CEE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7DCEEF4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6BDBA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color="000000" w:sz="4" w:space="0"/>
            </w:tcBorders>
          </w:tcPr>
          <w:p w14:paraId="37966C8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59901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3D821118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1D6A57A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62971867">
            <w:pPr>
              <w:pStyle w:val="5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14:paraId="501F1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076FD16A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67C1919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07FB5601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25DFF0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541EC210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3B07AF63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30E03F0F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14:paraId="60140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1B2C681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11A1CF7D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07A1AA6E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09BB1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3115" w:type="dxa"/>
          </w:tcPr>
          <w:p w14:paraId="7AF966A3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4CE3742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CEBB63D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68DDACCD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1B3B23AB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FFFFFF"/>
          <w:sz w:val="28"/>
          <w:szCs w:val="28"/>
        </w:rPr>
        <w:br w:type="textWrapping"/>
      </w:r>
      <w:r>
        <w:rPr>
          <w:rFonts w:ascii="TimesNewRomanPSMT" w:hAnsi="TimesNewRomanPSMT"/>
          <w:color w:val="000000"/>
          <w:sz w:val="18"/>
          <w:szCs w:val="18"/>
        </w:rPr>
        <w:br w:type="textWrapping"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NewRomanPS-BoldMT" w:hAnsi="TimesNewRomanPS-BoldMT"/>
          <w:b/>
          <w:bCs/>
          <w:sz w:val="28"/>
          <w:szCs w:val="28"/>
          <w:lang w:val="en-US"/>
        </w:rPr>
        <w:t>4</w:t>
      </w: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14:paraId="715CF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gridSpan w:val="2"/>
          </w:tcPr>
          <w:p w14:paraId="46D41FE0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52D7BC8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color="000000" w:sz="4" w:space="0"/>
            </w:tcBorders>
          </w:tcPr>
          <w:p w14:paraId="39684CF4">
            <w:pPr>
              <w:spacing w:after="0" w:line="240" w:lineRule="auto"/>
              <w:jc w:val="center"/>
              <w:rPr>
                <w:rFonts w:ascii="TimesNewRomanPSMT" w:hAnsi="TimesNewRomanPSMT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Файловый ввод-вывод</w:t>
            </w:r>
          </w:p>
        </w:tc>
      </w:tr>
      <w:tr w14:paraId="19C48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gridSpan w:val="6"/>
          </w:tcPr>
          <w:p w14:paraId="15C3716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5E25A2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color="000000" w:sz="4" w:space="0"/>
            </w:tcBorders>
          </w:tcPr>
          <w:p w14:paraId="57A96CEC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темы)</w:t>
            </w:r>
          </w:p>
        </w:tc>
      </w:tr>
      <w:tr w14:paraId="0D841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bottom w:val="single" w:color="000000" w:sz="4" w:space="0"/>
            </w:tcBorders>
          </w:tcPr>
          <w:p w14:paraId="22E2C56F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color="000000" w:sz="4" w:space="0"/>
            </w:tcBorders>
          </w:tcPr>
          <w:p w14:paraId="70BD07C4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color="000000" w:sz="4" w:space="0"/>
            </w:tcBorders>
          </w:tcPr>
          <w:p w14:paraId="1EDFDF3E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18"/>
                <w:szCs w:val="18"/>
              </w:rPr>
            </w:pPr>
          </w:p>
        </w:tc>
      </w:tr>
      <w:tr w14:paraId="1DAE5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4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0547E91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64883533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86DCC0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73914F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33E61B34">
            <w:pPr>
              <w:spacing w:after="0" w:line="240" w:lineRule="auto"/>
              <w:ind w:right="1894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Разработка мобильных приложений</w:t>
            </w:r>
          </w:p>
        </w:tc>
      </w:tr>
      <w:tr w14:paraId="43580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4DA89CD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EE55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0E8FF288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23892260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EF891E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Style w:val="3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36"/>
        <w:gridCol w:w="4786"/>
        <w:gridCol w:w="283"/>
        <w:gridCol w:w="1985"/>
      </w:tblGrid>
      <w:tr w14:paraId="3086A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0102C46F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6236848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60881832">
            <w:pPr>
              <w:spacing w:after="0" w:line="240" w:lineRule="auto"/>
              <w:jc w:val="center"/>
              <w:rPr>
                <w:rFonts w:ascii="TimesNewRomanPS-BoldMT" w:hAnsi="TimesNewRomanPS-BoldMT"/>
                <w:iCs/>
                <w:sz w:val="28"/>
                <w:szCs w:val="28"/>
              </w:rPr>
            </w:pPr>
            <w:r>
              <w:rPr>
                <w:rFonts w:ascii="TimesNewRomanPS-BoldMT" w:hAnsi="TimesNewRomanPS-BoldMT" w:eastAsia="Calibri" w:cs="Times New Roman"/>
                <w:iCs/>
                <w:kern w:val="0"/>
                <w:sz w:val="28"/>
                <w:szCs w:val="28"/>
                <w:lang w:val="ru-RU"/>
                <w14:ligatures w14:val="none"/>
              </w:rPr>
              <w:t>Устьянцев</w:t>
            </w:r>
            <w:r>
              <w:rPr>
                <w:rFonts w:hint="default" w:ascii="TimesNewRomanPS-BoldMT" w:hAnsi="TimesNewRomanPS-BoldMT" w:eastAsia="Calibri" w:cs="Times New Roman"/>
                <w:iCs/>
                <w:kern w:val="0"/>
                <w:sz w:val="28"/>
                <w:szCs w:val="28"/>
                <w:lang w:val="ru-RU"/>
                <w14:ligatures w14:val="none"/>
              </w:rPr>
              <w:t xml:space="preserve"> Даниил Сергеевич</w:t>
            </w:r>
          </w:p>
        </w:tc>
        <w:tc>
          <w:tcPr>
            <w:tcW w:w="283" w:type="dxa"/>
          </w:tcPr>
          <w:p w14:paraId="60152EF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bottom w:val="single" w:color="000000" w:sz="4" w:space="0"/>
            </w:tcBorders>
          </w:tcPr>
          <w:p w14:paraId="27B6F2A0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</w:tc>
      </w:tr>
      <w:tr w14:paraId="1E026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3A07B75D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551239E9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3744724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57E1682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color="000000" w:sz="4" w:space="0"/>
            </w:tcBorders>
          </w:tcPr>
          <w:p w14:paraId="7D64C5BA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  <w:bookmarkEnd w:id="1"/>
      <w:tr w14:paraId="13E19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85" w:type="dxa"/>
        </w:trPr>
        <w:tc>
          <w:tcPr>
            <w:tcW w:w="2061" w:type="dxa"/>
          </w:tcPr>
          <w:p w14:paraId="5D4B9D82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38E665C9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79DB968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hint="default" w:ascii="TimesNewRomanPS-BoldMT" w:hAnsi="TimesNewRomanPS-BoldMT" w:eastAsia="Calibri"/>
                <w:color w:val="000000"/>
                <w:kern w:val="0"/>
                <w:sz w:val="28"/>
                <w:szCs w:val="28"/>
                <w14:ligatures w14:val="none"/>
              </w:rPr>
              <w:t>VДМП-102уцп</w:t>
            </w:r>
          </w:p>
        </w:tc>
        <w:tc>
          <w:tcPr>
            <w:tcW w:w="283" w:type="dxa"/>
          </w:tcPr>
          <w:p w14:paraId="782A8FF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14:paraId="2D349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85" w:type="dxa"/>
        </w:trPr>
        <w:tc>
          <w:tcPr>
            <w:tcW w:w="2061" w:type="dxa"/>
          </w:tcPr>
          <w:p w14:paraId="519698A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96B51F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4534C1B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13F8071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54C4E2D9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203F9299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Style w:val="3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4"/>
        <w:gridCol w:w="4532"/>
        <w:gridCol w:w="283"/>
        <w:gridCol w:w="1984"/>
      </w:tblGrid>
      <w:tr w14:paraId="5C061A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1E7C369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7340661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color="000000" w:sz="4" w:space="0"/>
            </w:tcBorders>
          </w:tcPr>
          <w:p w14:paraId="08995D1F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  <w:t>Сибирев И.В</w:t>
            </w:r>
            <w:bookmarkStart w:id="2" w:name="_GoBack"/>
            <w:bookmarkEnd w:id="2"/>
          </w:p>
        </w:tc>
        <w:tc>
          <w:tcPr>
            <w:tcW w:w="283" w:type="dxa"/>
          </w:tcPr>
          <w:p w14:paraId="7E961CF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color="000000" w:sz="4" w:space="0"/>
            </w:tcBorders>
          </w:tcPr>
          <w:p w14:paraId="5FE1299B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</w:tc>
      </w:tr>
      <w:tr w14:paraId="36DED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1303F0E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62EFE12A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color="000000" w:sz="4" w:space="0"/>
            </w:tcBorders>
          </w:tcPr>
          <w:p w14:paraId="279DE373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6F2B686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color="000000" w:sz="4" w:space="0"/>
            </w:tcBorders>
          </w:tcPr>
          <w:p w14:paraId="6F51F988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1D23F8B3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808A03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4DF7A98F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MT" w:hAnsi="TimesNewRomanPSMT"/>
          <w:color w:val="000000"/>
          <w:sz w:val="16"/>
          <w:szCs w:val="16"/>
        </w:rPr>
        <w:br w:type="textWrapping"/>
      </w:r>
    </w:p>
    <w:p w14:paraId="365B50C9">
      <w:pPr>
        <w:jc w:val="center"/>
        <w:rPr>
          <w:rFonts w:hint="default" w:ascii="TimesNewRomanPS-BoldMT" w:hAnsi="TimesNewRomanPS-BoldMT"/>
          <w:b/>
          <w:bCs/>
          <w:color w:val="000000"/>
          <w:sz w:val="28"/>
          <w:szCs w:val="28"/>
          <w:lang w:val="ru-RU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bookmarkEnd w:id="0"/>
      <w:r>
        <w:rPr>
          <w:rFonts w:hint="default" w:ascii="TimesNewRomanPS-BoldMT" w:hAnsi="TimesNewRomanPS-BoldMT"/>
          <w:b/>
          <w:bCs/>
          <w:color w:val="000000"/>
          <w:sz w:val="28"/>
          <w:szCs w:val="28"/>
          <w:lang w:val="ru-RU"/>
        </w:rPr>
        <w:t>6</w:t>
      </w:r>
    </w:p>
    <w:p w14:paraId="2D5BFD64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20272092">
      <w:pPr>
        <w:spacing w:before="100" w:beforeAutospacing="1" w:after="100" w:afterAutospacing="1" w:line="240" w:lineRule="auto"/>
        <w:ind w:firstLine="851"/>
        <w:jc w:val="center"/>
        <w:outlineLvl w:val="2"/>
        <w:rPr>
          <w:rFonts w:ascii="Times New Roman" w:hAnsi="Times New Roman" w:eastAsia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bCs/>
          <w:sz w:val="28"/>
          <w:szCs w:val="28"/>
          <w:lang w:eastAsia="ru-RU"/>
        </w:rPr>
        <w:t xml:space="preserve">Лабораторный практикум </w:t>
      </w:r>
      <w:r>
        <w:rPr>
          <w:rFonts w:ascii="Times New Roman" w:hAnsi="Times New Roman" w:eastAsia="Times New Roman"/>
          <w:b/>
          <w:bCs/>
          <w:sz w:val="28"/>
          <w:szCs w:val="28"/>
          <w:lang w:val="en-US" w:eastAsia="ru-RU"/>
        </w:rPr>
        <w:t>4</w:t>
      </w:r>
    </w:p>
    <w:p w14:paraId="06B163C8">
      <w:pPr>
        <w:spacing w:before="100" w:beforeAutospacing="1" w:after="100" w:afterAutospacing="1" w:line="240" w:lineRule="auto"/>
        <w:ind w:firstLine="851"/>
        <w:jc w:val="center"/>
        <w:outlineLvl w:val="2"/>
        <w:rPr>
          <w:rFonts w:ascii="Times New Roman" w:hAnsi="Times New Roman" w:eastAsia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bCs/>
          <w:sz w:val="28"/>
          <w:szCs w:val="28"/>
          <w:lang w:eastAsia="ru-RU"/>
        </w:rPr>
        <w:t>На тему: «</w:t>
      </w:r>
      <w:r>
        <w:rPr>
          <w:rFonts w:ascii="Times New Roman" w:hAnsi="Times New Roman" w:eastAsia="Times New Roman"/>
          <w:sz w:val="28"/>
          <w:szCs w:val="28"/>
          <w:lang w:eastAsia="ru-RU"/>
        </w:rPr>
        <w:t>Файловый ввод-вывод»</w:t>
      </w:r>
    </w:p>
    <w:p w14:paraId="155CDCCA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/>
          <w:b/>
          <w:bCs/>
          <w:sz w:val="28"/>
          <w:szCs w:val="28"/>
          <w:lang w:eastAsia="ru-RU"/>
        </w:rPr>
        <w:t>Задание номер 10:</w:t>
      </w:r>
      <w:r>
        <w:rPr>
          <w:rFonts w:ascii="Times New Roman" w:hAnsi="Times New Roman" w:eastAsia="Times New Roman"/>
          <w:sz w:val="28"/>
          <w:szCs w:val="28"/>
          <w:lang w:eastAsia="ru-RU"/>
        </w:rPr>
        <w:t xml:space="preserve"> </w:t>
      </w:r>
    </w:p>
    <w:p w14:paraId="00018A16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>В справочной аэропорта хранится расписание вылета самолетов на следующие сутки. Для каждого рейса указаны номер рейса, пункт назначения, время вылета. Вывести все номера рейсов и время вылета самолета для заданного пункта назначения.</w:t>
      </w:r>
    </w:p>
    <w:p w14:paraId="754FDF15">
      <w:pPr>
        <w:pStyle w:val="6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39A118B1">
      <w:pPr>
        <w:pStyle w:val="6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Листинг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программы</w:t>
      </w:r>
      <w:r>
        <w:rPr>
          <w:color w:val="000000"/>
          <w:sz w:val="28"/>
          <w:szCs w:val="28"/>
          <w:lang w:val="en-US"/>
        </w:rPr>
        <w:t xml:space="preserve">: </w:t>
      </w:r>
    </w:p>
    <w:p w14:paraId="408FE3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class Race {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public int Nomer;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public String Destination;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//Unix time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public int DepartureTime;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public Race(int nomer, String destination, int departureTime) {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Nomer = nomer;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Destination = destination;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DepartureTime = departureTime;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public static Race Parse(String data) {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var datum = data.replaceAll("(\\r|\\n)", "").split(",");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return new Race(Integer.</w:t>
      </w:r>
      <w:r>
        <w:rPr>
          <w:rFonts w:ascii="Courier New" w:hAnsi="Courier New" w:eastAsia="Times New Roman" w:cs="Courier New"/>
          <w:i/>
          <w:iCs/>
          <w:sz w:val="20"/>
          <w:szCs w:val="20"/>
          <w:lang w:val="en-US" w:eastAsia="ru-RU"/>
        </w:rPr>
        <w:t>parseInt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(datum[0]), datum[1], Integer.</w:t>
      </w:r>
      <w:r>
        <w:rPr>
          <w:rFonts w:ascii="Courier New" w:hAnsi="Courier New" w:eastAsia="Times New Roman" w:cs="Courier New"/>
          <w:i/>
          <w:iCs/>
          <w:sz w:val="20"/>
          <w:szCs w:val="20"/>
          <w:lang w:val="en-US" w:eastAsia="ru-RU"/>
        </w:rPr>
        <w:t>parseInt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(datum[2]));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@Override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public String toString() {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return "Race{" +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        "Nomer=" + Nomer +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        ", Destination='" + Destination + '\'' +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        ", DepartureTime=" + DepartureTime +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        '}';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}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public class Main {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public static void main(String[] args) throws IOException {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Path p = Paths.</w:t>
      </w:r>
      <w:r>
        <w:rPr>
          <w:rFonts w:ascii="Courier New" w:hAnsi="Courier New" w:eastAsia="Times New Roman" w:cs="Courier New"/>
          <w:i/>
          <w:iCs/>
          <w:sz w:val="20"/>
          <w:szCs w:val="20"/>
          <w:lang w:val="en-US" w:eastAsia="ru-RU"/>
        </w:rPr>
        <w:t>get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("C:\\Users\\Admin\\IdeaProjects\\Laba4\\out\\production\\Laba4\\races.txt");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String data = Files.</w:t>
      </w:r>
      <w:r>
        <w:rPr>
          <w:rFonts w:ascii="Courier New" w:hAnsi="Courier New" w:eastAsia="Times New Roman" w:cs="Courier New"/>
          <w:i/>
          <w:iCs/>
          <w:sz w:val="20"/>
          <w:szCs w:val="20"/>
          <w:lang w:val="en-US" w:eastAsia="ru-RU"/>
        </w:rPr>
        <w:t>readString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(p);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HashMap&lt;String, ArrayList&lt;Race&gt;&gt; departureToRaces = new HashMap&lt;&gt;();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var raceDatum = data.split("\n");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for (var str : raceDatum) {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    var r = Race.</w:t>
      </w:r>
      <w:r>
        <w:rPr>
          <w:rFonts w:ascii="Courier New" w:hAnsi="Courier New" w:eastAsia="Times New Roman" w:cs="Courier New"/>
          <w:i/>
          <w:iCs/>
          <w:sz w:val="20"/>
          <w:szCs w:val="20"/>
          <w:lang w:val="en-US" w:eastAsia="ru-RU"/>
        </w:rPr>
        <w:t>Parse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(str);</w:t>
      </w:r>
      <w:r>
        <w:rPr>
          <w:rFonts w:ascii="Courier New" w:hAnsi="Courier New" w:eastAsia="Times New Roman" w:cs="Courier New"/>
          <w:color w:val="CC7832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C7832"/>
          <w:sz w:val="20"/>
          <w:szCs w:val="20"/>
          <w:lang w:val="en-US" w:eastAsia="ru-RU"/>
        </w:rPr>
        <w:t xml:space="preserve">            var 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>upper = r.</w:t>
      </w:r>
      <w:r>
        <w:rPr>
          <w:rFonts w:ascii="Courier New" w:hAnsi="Courier New" w:eastAsia="Times New Roman" w:cs="Courier New"/>
          <w:color w:val="9876AA"/>
          <w:sz w:val="20"/>
          <w:szCs w:val="20"/>
          <w:lang w:val="en-US" w:eastAsia="ru-RU"/>
        </w:rPr>
        <w:t>Destination</w:t>
      </w:r>
      <w:r>
        <w:rPr>
          <w:rFonts w:ascii="Courier New" w:hAnsi="Courier New" w:eastAsia="Times New Roman" w:cs="Courier New"/>
          <w:color w:val="A9B7C6"/>
          <w:sz w:val="20"/>
          <w:szCs w:val="20"/>
          <w:lang w:val="en-US" w:eastAsia="ru-RU"/>
        </w:rPr>
        <w:t>.toUpperCase()</w:t>
      </w:r>
      <w:r>
        <w:rPr>
          <w:rFonts w:ascii="Courier New" w:hAnsi="Courier New" w:eastAsia="Times New Roman" w:cs="Courier New"/>
          <w:color w:val="CC7832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CC7832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    departureToRaces.putIfAbsent(upper, new ArrayList&lt;&gt;());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    departureToRaces.get(upper).add(r);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}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var scanner = new Scanner(System.</w:t>
      </w:r>
      <w:r>
        <w:rPr>
          <w:rFonts w:ascii="Courier New" w:hAnsi="Courier New" w:eastAsia="Times New Roman" w:cs="Courier New"/>
          <w:i/>
          <w:iCs/>
          <w:sz w:val="20"/>
          <w:szCs w:val="20"/>
          <w:lang w:val="en-US" w:eastAsia="ru-RU"/>
        </w:rPr>
        <w:t>in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.println("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Введите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пункт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назначения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: ");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var destQuery = scanner.nextLine().toUpperCase();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if (!departureToRaces.containsKey(destQuery)) {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    System.</w:t>
      </w:r>
      <w:r>
        <w:rPr>
          <w:rFonts w:ascii="Courier New" w:hAnsi="Courier New" w:eastAsia="Times New Roman" w:cs="Courier New"/>
          <w:i/>
          <w:iCs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.println("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Пункт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не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найден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");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    return;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}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.println("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Рейсы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для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пункта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назначения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: ");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for (var r : departureToRaces.get(destQuery)) {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    System.</w:t>
      </w:r>
      <w:r>
        <w:rPr>
          <w:rFonts w:ascii="Courier New" w:hAnsi="Courier New" w:eastAsia="Times New Roman" w:cs="Courier New"/>
          <w:i/>
          <w:iCs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.println(r.toString());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    }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}</w:t>
      </w:r>
    </w:p>
    <w:p w14:paraId="65B01876">
      <w:pPr>
        <w:pStyle w:val="6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Листинг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файла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данными</w:t>
      </w:r>
      <w:r>
        <w:rPr>
          <w:color w:val="000000"/>
          <w:sz w:val="28"/>
          <w:szCs w:val="28"/>
          <w:lang w:val="en-US"/>
        </w:rPr>
        <w:t>:</w:t>
      </w:r>
    </w:p>
    <w:p w14:paraId="181F24AA">
      <w:pPr>
        <w:pStyle w:val="6"/>
        <w:shd w:val="clear" w:color="auto" w:fill="FFFFFF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1,USA,1760695867</w:t>
      </w:r>
      <w:r>
        <w:rPr>
          <w:color w:val="000000"/>
          <w:sz w:val="28"/>
          <w:szCs w:val="28"/>
          <w:lang w:val="en-US"/>
        </w:rPr>
        <w:br w:type="textWrapping"/>
      </w:r>
      <w:r>
        <w:rPr>
          <w:color w:val="000000"/>
          <w:sz w:val="28"/>
          <w:szCs w:val="28"/>
          <w:lang w:val="en-US"/>
        </w:rPr>
        <w:t>2,RUSSIA,1760695867</w:t>
      </w:r>
      <w:r>
        <w:rPr>
          <w:color w:val="000000"/>
          <w:sz w:val="28"/>
          <w:szCs w:val="28"/>
          <w:lang w:val="en-US"/>
        </w:rPr>
        <w:br w:type="textWrapping"/>
      </w:r>
      <w:r>
        <w:rPr>
          <w:color w:val="000000"/>
          <w:sz w:val="28"/>
          <w:szCs w:val="28"/>
          <w:lang w:val="en-US"/>
        </w:rPr>
        <w:t>3,DIDDYISLAND,1760695867</w:t>
      </w:r>
      <w:r>
        <w:rPr>
          <w:color w:val="000000"/>
          <w:sz w:val="28"/>
          <w:szCs w:val="28"/>
          <w:lang w:val="en-US"/>
        </w:rPr>
        <w:br w:type="textWrapping"/>
      </w:r>
      <w:r>
        <w:rPr>
          <w:color w:val="000000"/>
          <w:sz w:val="28"/>
          <w:szCs w:val="28"/>
          <w:lang w:val="en-US"/>
        </w:rPr>
        <w:t>4,DIDDYISLAND,1760695867</w:t>
      </w:r>
    </w:p>
    <w:p w14:paraId="389B0E70">
      <w:pPr>
        <w:pStyle w:val="6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71CB923A">
      <w:pPr>
        <w:pStyle w:val="6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77DACAAD">
      <w:pPr>
        <w:pStyle w:val="6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>
          <wp:inline distT="0" distB="0" distL="0" distR="0">
            <wp:extent cx="5940425" cy="2004060"/>
            <wp:effectExtent l="0" t="0" r="3175" b="0"/>
            <wp:docPr id="830344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44939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3A0A">
      <w:pPr>
        <w:pStyle w:val="6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1. – Результат работы программы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attachedTemplate r:id="rId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C23"/>
    <w:rsid w:val="00034736"/>
    <w:rsid w:val="00061C1D"/>
    <w:rsid w:val="00063D16"/>
    <w:rsid w:val="00075051"/>
    <w:rsid w:val="00183960"/>
    <w:rsid w:val="001842E9"/>
    <w:rsid w:val="001C68E8"/>
    <w:rsid w:val="002007FA"/>
    <w:rsid w:val="00314EB1"/>
    <w:rsid w:val="0034537F"/>
    <w:rsid w:val="003A2981"/>
    <w:rsid w:val="003F26A6"/>
    <w:rsid w:val="004477C8"/>
    <w:rsid w:val="004F6DD8"/>
    <w:rsid w:val="00535DCA"/>
    <w:rsid w:val="00536E3B"/>
    <w:rsid w:val="005B49F1"/>
    <w:rsid w:val="005C4431"/>
    <w:rsid w:val="005F24D7"/>
    <w:rsid w:val="006048E4"/>
    <w:rsid w:val="0062200D"/>
    <w:rsid w:val="00664CED"/>
    <w:rsid w:val="006D0901"/>
    <w:rsid w:val="006D1C8F"/>
    <w:rsid w:val="00704EAF"/>
    <w:rsid w:val="00877C23"/>
    <w:rsid w:val="00931843"/>
    <w:rsid w:val="009378B5"/>
    <w:rsid w:val="00957DA9"/>
    <w:rsid w:val="009A2F5D"/>
    <w:rsid w:val="009E6615"/>
    <w:rsid w:val="00A007C2"/>
    <w:rsid w:val="00A13BD1"/>
    <w:rsid w:val="00A44ABC"/>
    <w:rsid w:val="00A51B2A"/>
    <w:rsid w:val="00A55283"/>
    <w:rsid w:val="00A93DF2"/>
    <w:rsid w:val="00A9407C"/>
    <w:rsid w:val="00AA12DF"/>
    <w:rsid w:val="00AA2E86"/>
    <w:rsid w:val="00BB5F18"/>
    <w:rsid w:val="00BD4456"/>
    <w:rsid w:val="00BF4A03"/>
    <w:rsid w:val="00C61F84"/>
    <w:rsid w:val="00CA277D"/>
    <w:rsid w:val="00D94126"/>
    <w:rsid w:val="00E24AF0"/>
    <w:rsid w:val="00E4154A"/>
    <w:rsid w:val="00ED74EC"/>
    <w:rsid w:val="00F104C7"/>
    <w:rsid w:val="00F17734"/>
    <w:rsid w:val="00F22C05"/>
    <w:rsid w:val="00FC65AD"/>
    <w:rsid w:val="00FE5DFD"/>
    <w:rsid w:val="112160A6"/>
    <w:rsid w:val="475C411F"/>
    <w:rsid w:val="56323F1B"/>
    <w:rsid w:val="6C40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Body Text"/>
    <w:basedOn w:val="1"/>
    <w:link w:val="7"/>
    <w:unhideWhenUsed/>
    <w:uiPriority w:val="99"/>
    <w:pPr>
      <w:spacing w:after="120" w:line="240" w:lineRule="auto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ru-RU"/>
    </w:rPr>
  </w:style>
  <w:style w:type="character" w:customStyle="1" w:styleId="7">
    <w:name w:val="Основной текст Знак"/>
    <w:basedOn w:val="2"/>
    <w:link w:val="5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8">
    <w:name w:val="Неразрешенное упоминание1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koT\Documents\&#1053;&#1072;&#1089;&#1090;&#1088;&#1072;&#1080;&#1074;&#1072;&#1077;&#1084;&#1099;&#1077;%20&#1096;&#1072;&#1073;&#1083;&#1086;&#1085;&#1099;%20Office\Titulnyiy%20list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Titulnyiy list</Template>
  <Pages>3</Pages>
  <Words>486</Words>
  <Characters>2773</Characters>
  <Lines>23</Lines>
  <Paragraphs>6</Paragraphs>
  <TotalTime>0</TotalTime>
  <ScaleCrop>false</ScaleCrop>
  <LinksUpToDate>false</LinksUpToDate>
  <CharactersWithSpaces>3253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2025-09-16T13:04:00Z</dcterms:created>
  <dc:creator>nekoT</dc:creator>
  <cp:lastModifiedBy>Danny Green</cp:lastModifiedBy>
  <dcterms:modified xsi:type="dcterms:W3CDTF">2026-03-05T17:42:21Z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34BCC0432B024F82B538ED1E6102ED30_12</vt:lpwstr>
  </property>
</Properties>
</file>