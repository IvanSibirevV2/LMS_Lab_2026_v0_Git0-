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092" w14:textId="77777777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Лабораторный практикум 1</w:t>
      </w:r>
    </w:p>
    <w:p w14:paraId="410A4622" w14:textId="3845CAA1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17734" w:rsidRPr="00F17734">
        <w:rPr>
          <w:rFonts w:ascii="Times New Roman" w:eastAsia="Times New Roman" w:hAnsi="Times New Roman"/>
          <w:sz w:val="28"/>
          <w:szCs w:val="28"/>
          <w:lang w:eastAsia="ru-RU"/>
        </w:rPr>
        <w:t>Установка и настройка JDK и интегрированной среды разработки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F74F6F6" w:rsidR="003F26A6" w:rsidRDefault="003F26A6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F26A6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5331954" wp14:editId="110F32A9">
            <wp:extent cx="5940425" cy="1520825"/>
            <wp:effectExtent l="0" t="0" r="3175" b="3175"/>
            <wp:doc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797A0BA0" w14:textId="19AAFA03" w:rsidR="00A44ABC" w:rsidRPr="00A44ABC" w:rsidRDefault="00A44ABC" w:rsidP="003F26A6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task1() {</w:t>
      </w:r>
    </w:p>
    <w:p w14:paraId="5A1CFA26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44ABC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44AB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2A00FF"/>
          <w:sz w:val="20"/>
          <w:szCs w:val="20"/>
          <w:lang w:val="en-US"/>
        </w:rPr>
        <w:t>"Task 1"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4B57BEB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14.26;</w:t>
      </w:r>
    </w:p>
    <w:p w14:paraId="615FA05D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-1.22;</w:t>
      </w:r>
    </w:p>
    <w:p w14:paraId="2C980041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3.5 *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44ABC">
        <w:rPr>
          <w:rFonts w:ascii="Consolas" w:hAnsi="Consolas"/>
          <w:color w:val="000000"/>
          <w:sz w:val="20"/>
          <w:szCs w:val="20"/>
          <w:lang w:val="en-US"/>
        </w:rPr>
        <w:t>10.0, -2.0);</w:t>
      </w:r>
    </w:p>
    <w:p w14:paraId="5E4E89BD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07067C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69068F6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2.0 *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- 2.0 / 3.0);</w:t>
      </w:r>
    </w:p>
    <w:p w14:paraId="7D177BC2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0.5 + </w:t>
      </w:r>
      <w:proofErr w:type="spellStart"/>
      <w:proofErr w:type="gramStart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44AB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), 2.0);</w:t>
      </w:r>
    </w:p>
    <w:p w14:paraId="08F3ABE1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7158785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1.0 +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(3.0 - </w:t>
      </w:r>
      <w:proofErr w:type="spellStart"/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proofErr w:type="spellEnd"/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5.0);</w:t>
      </w:r>
    </w:p>
    <w:p w14:paraId="5FFCB64E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s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CEAC8FD" w14:textId="77777777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DB22F0" w14:textId="7FD769EC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D4BB4FE" w14:textId="77777777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1D4D5692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AFEE313" wp14:editId="5F5A270B">
            <wp:extent cx="1247949" cy="200053"/>
            <wp:effectExtent l="0" t="0" r="0" b="9525"/>
            <wp:docPr id="168753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2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2BFDD98E" w:rsidR="00F22C05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448FDAED" wp14:editId="592CB395">
            <wp:extent cx="3105583" cy="1181265"/>
            <wp:effectExtent l="0" t="0" r="0" b="0"/>
            <wp:doc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DE3" w14:textId="7CD30AB9" w:rsidR="00A9407C" w:rsidRPr="00A9407C" w:rsidRDefault="00A9407C" w:rsidP="00F22C05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task2() {</w:t>
      </w:r>
    </w:p>
    <w:p w14:paraId="08692EFC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9407C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9407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2A00FF"/>
          <w:sz w:val="20"/>
          <w:szCs w:val="20"/>
          <w:lang w:val="en-US"/>
        </w:rPr>
        <w:t>"Task 2"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63C3424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1.0,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2.0;</w:t>
      </w:r>
    </w:p>
    <w:p w14:paraId="0EA92492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09ECA034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5CA8FFB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570266A6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proofErr w:type="spellStart"/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), -1.0 / 3.0);</w:t>
      </w:r>
    </w:p>
    <w:p w14:paraId="1228DFAD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45199C81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)) * </w:t>
      </w:r>
      <w:proofErr w:type="spellStart"/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295E499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4B6F6BFE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9407C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proofErr w:type="spellEnd"/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, 2.0)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C8EC1C6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5BAC92E2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8BCCA9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3719BB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CA5F372" w14:textId="7E435482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4C40C54F" w14:textId="151E08BC" w:rsidR="00A9407C" w:rsidRDefault="00675C71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pict w14:anchorId="6F4F6D80">
          <v:shape id="Рисунок 1" o:spid="_x0000_i1026" type="#_x0000_t75" style="width:34.5pt;height:13.5pt;visibility:visible;mso-wrap-style:square">
            <v:imagedata r:id="rId8" o:title=""/>
          </v:shape>
        </w:pict>
      </w:r>
    </w:p>
    <w:p w14:paraId="3D37F978" w14:textId="5A54B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3DDC1629" w:rsidR="00F22C05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F4B06A0" wp14:editId="5FE47EC6">
            <wp:extent cx="5940425" cy="616585"/>
            <wp:effectExtent l="0" t="0" r="3175" b="0"/>
            <wp:docPr id="76127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8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EB20" w14:textId="22F23951" w:rsidR="00A55283" w:rsidRPr="00A55283" w:rsidRDefault="00A55283" w:rsidP="00F22C05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task3() {</w:t>
      </w:r>
    </w:p>
    <w:p w14:paraId="00C0F508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"Task 3"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584F58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58CCB3D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65.0;</w:t>
      </w:r>
    </w:p>
    <w:p w14:paraId="401BCBA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0.1;</w:t>
      </w:r>
    </w:p>
    <w:p w14:paraId="0560950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6541A20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/ 10.0;</w:t>
      </w:r>
    </w:p>
    <w:p w14:paraId="21F0DB4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30180CC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4.0;</w:t>
      </w:r>
    </w:p>
    <w:p w14:paraId="25AE0E2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162817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B0D265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283CFD6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35C9197D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7EE3949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factorial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long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C8704B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388EEC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73DE432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C683512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4C8C463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proofErr w:type="spellStart"/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522E36F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767BC82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)) * </w:t>
      </w:r>
      <w:proofErr w:type="spellStart"/>
      <w:proofErr w:type="gram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05BA6E2B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A55283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5C210D9C" w14:textId="77777777" w:rsid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7B13F707" w14:textId="77777777" w:rsid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4EF69F" w14:textId="77777777" w:rsidR="001C68E8" w:rsidRDefault="001C68E8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09E4F5A5" w14:textId="2E84C213" w:rsidR="00A55283" w:rsidRPr="00704EAF" w:rsidRDefault="00A55283" w:rsidP="00704EAF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04EAF">
        <w:rPr>
          <w:color w:val="000000"/>
          <w:sz w:val="28"/>
          <w:szCs w:val="28"/>
        </w:rPr>
        <w:t xml:space="preserve">В связи с ограничениями разрядности чисел, </w:t>
      </w:r>
      <w:r w:rsidRPr="00704EAF">
        <w:rPr>
          <w:color w:val="000000"/>
          <w:sz w:val="28"/>
          <w:szCs w:val="28"/>
          <w:lang w:val="en-US"/>
        </w:rPr>
        <w:t>n</w:t>
      </w:r>
      <w:r w:rsidRPr="00704EAF">
        <w:rPr>
          <w:color w:val="000000"/>
          <w:sz w:val="28"/>
          <w:szCs w:val="28"/>
        </w:rPr>
        <w:t xml:space="preserve"> уменьшено </w:t>
      </w:r>
      <w:proofErr w:type="gramStart"/>
      <w:r w:rsidRPr="00704EAF">
        <w:rPr>
          <w:color w:val="000000"/>
          <w:sz w:val="28"/>
          <w:szCs w:val="28"/>
        </w:rPr>
        <w:t>до значения</w:t>
      </w:r>
      <w:proofErr w:type="gramEnd"/>
      <w:r w:rsidRPr="00704EAF">
        <w:rPr>
          <w:color w:val="000000"/>
          <w:sz w:val="28"/>
          <w:szCs w:val="28"/>
        </w:rPr>
        <w:t xml:space="preserve"> при котором результат программы не равен </w:t>
      </w:r>
      <w:proofErr w:type="spellStart"/>
      <w:r w:rsidRPr="00704EAF">
        <w:rPr>
          <w:color w:val="000000"/>
          <w:sz w:val="28"/>
          <w:szCs w:val="28"/>
          <w:lang w:val="en-US"/>
        </w:rPr>
        <w:t>NaN</w:t>
      </w:r>
      <w:proofErr w:type="spellEnd"/>
      <w:r w:rsidRPr="00704EAF">
        <w:rPr>
          <w:color w:val="000000"/>
          <w:sz w:val="28"/>
          <w:szCs w:val="28"/>
        </w:rPr>
        <w:t>, до 65.</w:t>
      </w:r>
    </w:p>
    <w:p w14:paraId="189A3597" w14:textId="4388310A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A55283">
        <w:rPr>
          <w:noProof/>
          <w:color w:val="000000"/>
        </w:rPr>
        <w:drawing>
          <wp:inline distT="0" distB="0" distL="0" distR="0" wp14:anchorId="404CAE21" wp14:editId="00028D19">
            <wp:extent cx="3867690" cy="1581371"/>
            <wp:effectExtent l="0" t="0" r="0" b="0"/>
            <wp:doc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0988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6106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9160077">
    <w:abstractNumId w:val="3"/>
  </w:num>
  <w:num w:numId="4" w16cid:durableId="174417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61C1D"/>
    <w:rsid w:val="00075051"/>
    <w:rsid w:val="001842E9"/>
    <w:rsid w:val="001C68E8"/>
    <w:rsid w:val="002007FA"/>
    <w:rsid w:val="0021796F"/>
    <w:rsid w:val="00314EB1"/>
    <w:rsid w:val="003A2981"/>
    <w:rsid w:val="003F26A6"/>
    <w:rsid w:val="004477C8"/>
    <w:rsid w:val="004F6DD8"/>
    <w:rsid w:val="00535DCA"/>
    <w:rsid w:val="005B49F1"/>
    <w:rsid w:val="006048E4"/>
    <w:rsid w:val="0062200D"/>
    <w:rsid w:val="00675C71"/>
    <w:rsid w:val="006D1C8F"/>
    <w:rsid w:val="00704EAF"/>
    <w:rsid w:val="00753C3D"/>
    <w:rsid w:val="00877C23"/>
    <w:rsid w:val="008E2E1E"/>
    <w:rsid w:val="00931843"/>
    <w:rsid w:val="009A2F5D"/>
    <w:rsid w:val="009E6615"/>
    <w:rsid w:val="00A44ABC"/>
    <w:rsid w:val="00A51B2A"/>
    <w:rsid w:val="00A55283"/>
    <w:rsid w:val="00A93DF2"/>
    <w:rsid w:val="00A9407C"/>
    <w:rsid w:val="00AA2E86"/>
    <w:rsid w:val="00B41FCE"/>
    <w:rsid w:val="00BB5F18"/>
    <w:rsid w:val="00BD4456"/>
    <w:rsid w:val="00C61F84"/>
    <w:rsid w:val="00CA277D"/>
    <w:rsid w:val="00D94126"/>
    <w:rsid w:val="00ED74EC"/>
    <w:rsid w:val="00F17734"/>
    <w:rsid w:val="00F22C05"/>
    <w:rsid w:val="00F555A7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</Template>
  <TotalTime>3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Nikita Nikita</cp:lastModifiedBy>
  <cp:revision>2</cp:revision>
  <dcterms:created xsi:type="dcterms:W3CDTF">2026-03-05T11:22:00Z</dcterms:created>
  <dcterms:modified xsi:type="dcterms:W3CDTF">2026-03-05T11:22:00Z</dcterms:modified>
</cp:coreProperties>
</file>