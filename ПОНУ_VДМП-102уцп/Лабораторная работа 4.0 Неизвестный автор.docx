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2092" w14:textId="60E6B143" w:rsidR="00FE5DFD" w:rsidRDefault="00FE5DFD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Лабораторный практикум </w:t>
      </w:r>
      <w:r w:rsidR="00957DA9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4</w:t>
      </w:r>
    </w:p>
    <w:p w14:paraId="06B163C8" w14:textId="4BC057CE" w:rsidR="009378B5" w:rsidRPr="009378B5" w:rsidRDefault="009378B5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На тему</w:t>
      </w:r>
      <w:r w:rsidR="005C44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«</w:t>
      </w:r>
      <w:r w:rsidRPr="00957DA9">
        <w:rPr>
          <w:rFonts w:ascii="Times New Roman" w:eastAsia="Times New Roman" w:hAnsi="Times New Roman"/>
          <w:sz w:val="28"/>
          <w:szCs w:val="28"/>
          <w:lang w:eastAsia="ru-RU"/>
        </w:rPr>
        <w:t>Файловый ввод-вывод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155CDCCA" w14:textId="7B7E20AB" w:rsidR="009378B5" w:rsidRDefault="00FE5DFD" w:rsidP="009378B5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</w:t>
      </w:r>
      <w:r w:rsidR="009378B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номер 10</w:t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00018A16" w14:textId="75C33F20" w:rsidR="009378B5" w:rsidRPr="009378B5" w:rsidRDefault="009378B5" w:rsidP="009378B5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9378B5">
        <w:rPr>
          <w:rFonts w:ascii="Times New Roman" w:hAnsi="Times New Roman"/>
          <w:sz w:val="28"/>
          <w:szCs w:val="28"/>
        </w:rPr>
        <w:t>В справочной аэропорта хранится расписание вылета самолетов на следующие сутки. Для каждого рейса указаны номер рейса, пункт назначения, время вылета. Вывести все номера рейсов и время вылета самолета для заданного пункта назначения.</w:t>
      </w:r>
    </w:p>
    <w:p w14:paraId="754FDF15" w14:textId="77777777" w:rsidR="00A55283" w:rsidRPr="009378B5" w:rsidRDefault="00A55283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39A118B1" w14:textId="39045FBD" w:rsidR="009378B5" w:rsidRPr="00F104C7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9378B5">
        <w:rPr>
          <w:color w:val="000000"/>
          <w:sz w:val="28"/>
          <w:szCs w:val="28"/>
        </w:rPr>
        <w:t>Листинг</w:t>
      </w:r>
      <w:r w:rsidRPr="00F104C7">
        <w:rPr>
          <w:color w:val="000000"/>
          <w:sz w:val="28"/>
          <w:szCs w:val="28"/>
          <w:lang w:val="en-US"/>
        </w:rPr>
        <w:t xml:space="preserve"> </w:t>
      </w:r>
      <w:r w:rsidRPr="009378B5">
        <w:rPr>
          <w:color w:val="000000"/>
          <w:sz w:val="28"/>
          <w:szCs w:val="28"/>
        </w:rPr>
        <w:t>программы</w:t>
      </w:r>
      <w:r w:rsidRPr="00F104C7">
        <w:rPr>
          <w:color w:val="000000"/>
          <w:sz w:val="28"/>
          <w:szCs w:val="28"/>
          <w:lang w:val="en-US"/>
        </w:rPr>
        <w:t xml:space="preserve">: </w:t>
      </w:r>
    </w:p>
    <w:p w14:paraId="408FE305" w14:textId="77777777" w:rsidR="009378B5" w:rsidRPr="009378B5" w:rsidRDefault="009378B5" w:rsidP="009378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Race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int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String Destination;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//Unix time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int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Race(int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String destination, int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Destination = destination;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Race Parse(String data)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datum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data.replaceAll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("(\\r|\\n)", "").split(",");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new Race(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(datum[0]), datum[1],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Integer.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parseInt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(datum[2]));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@Override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String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toString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"Race{"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 +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Nomer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", Destination='" + Destination + '\''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=" +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DepartureTime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'}';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public class Main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void main(String[]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throws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IOException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Path p = Paths.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("C:\\Users\\Admin\\IdeaProjects\\Laba4\\out\\production\\Laba4\\races.txt");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String data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readString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(p);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HashMap&lt;String,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ArrayList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&lt;Race&gt;&gt;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HashMap&lt;&gt;();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raceDatum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data.split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("\n");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(var str :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raceDatum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var r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(str);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var </w:t>
      </w:r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upper = </w:t>
      </w:r>
      <w:proofErr w:type="spellStart"/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</w:t>
      </w:r>
      <w:r w:rsidRPr="009378B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Destination</w:t>
      </w:r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.toUpperCase</w:t>
      </w:r>
      <w:proofErr w:type="spellEnd"/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departureToRaces.putIfAbsent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(upper, new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ArrayList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&lt;&gt;());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departureToRaces.get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(upper).add(r);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scanner = new Scanner(System.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scanner.nextLine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toUpperCase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(!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departureToRaces.containsKey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найден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return;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Рейсы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пункта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(var r :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departureToRaces.get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destQuery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r.toString</w:t>
      </w:r>
      <w:proofErr w:type="spellEnd"/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65B01876" w14:textId="43AA6610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Листинг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файла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данными</w:t>
      </w:r>
      <w:r w:rsidRPr="00034736">
        <w:rPr>
          <w:color w:val="000000"/>
          <w:sz w:val="28"/>
          <w:szCs w:val="28"/>
          <w:lang w:val="en-US"/>
        </w:rPr>
        <w:t>:</w:t>
      </w:r>
    </w:p>
    <w:p w14:paraId="181F24AA" w14:textId="77777777" w:rsidR="009378B5" w:rsidRPr="00034736" w:rsidRDefault="009378B5" w:rsidP="009378B5">
      <w:pPr>
        <w:pStyle w:val="a7"/>
        <w:shd w:val="clear" w:color="auto" w:fill="FFFFFF"/>
        <w:rPr>
          <w:color w:val="000000"/>
          <w:sz w:val="28"/>
          <w:szCs w:val="28"/>
          <w:lang w:val="en-US"/>
        </w:rPr>
      </w:pPr>
      <w:proofErr w:type="gramStart"/>
      <w:r w:rsidRPr="00034736">
        <w:rPr>
          <w:color w:val="000000"/>
          <w:sz w:val="28"/>
          <w:szCs w:val="28"/>
          <w:lang w:val="en-US"/>
        </w:rPr>
        <w:t>1,USA</w:t>
      </w:r>
      <w:proofErr w:type="gramEnd"/>
      <w:r w:rsidRPr="00034736">
        <w:rPr>
          <w:color w:val="000000"/>
          <w:sz w:val="28"/>
          <w:szCs w:val="28"/>
          <w:lang w:val="en-US"/>
        </w:rPr>
        <w:t>,1760695867</w:t>
      </w:r>
      <w:r w:rsidRPr="00034736">
        <w:rPr>
          <w:color w:val="000000"/>
          <w:sz w:val="28"/>
          <w:szCs w:val="28"/>
          <w:lang w:val="en-US"/>
        </w:rPr>
        <w:br/>
      </w:r>
      <w:proofErr w:type="gramStart"/>
      <w:r w:rsidRPr="00034736">
        <w:rPr>
          <w:color w:val="000000"/>
          <w:sz w:val="28"/>
          <w:szCs w:val="28"/>
          <w:lang w:val="en-US"/>
        </w:rPr>
        <w:t>2,RUSSIA</w:t>
      </w:r>
      <w:proofErr w:type="gramEnd"/>
      <w:r w:rsidRPr="00034736">
        <w:rPr>
          <w:color w:val="000000"/>
          <w:sz w:val="28"/>
          <w:szCs w:val="28"/>
          <w:lang w:val="en-US"/>
        </w:rPr>
        <w:t>,1760695867</w:t>
      </w:r>
      <w:r w:rsidRPr="00034736">
        <w:rPr>
          <w:color w:val="000000"/>
          <w:sz w:val="28"/>
          <w:szCs w:val="28"/>
          <w:lang w:val="en-US"/>
        </w:rPr>
        <w:br/>
      </w:r>
      <w:proofErr w:type="gramStart"/>
      <w:r w:rsidRPr="00034736">
        <w:rPr>
          <w:color w:val="000000"/>
          <w:sz w:val="28"/>
          <w:szCs w:val="28"/>
          <w:lang w:val="en-US"/>
        </w:rPr>
        <w:t>3,DIDDYISLAND</w:t>
      </w:r>
      <w:proofErr w:type="gramEnd"/>
      <w:r w:rsidRPr="00034736">
        <w:rPr>
          <w:color w:val="000000"/>
          <w:sz w:val="28"/>
          <w:szCs w:val="28"/>
          <w:lang w:val="en-US"/>
        </w:rPr>
        <w:t>,1760695867</w:t>
      </w:r>
      <w:r w:rsidRPr="00034736">
        <w:rPr>
          <w:color w:val="000000"/>
          <w:sz w:val="28"/>
          <w:szCs w:val="28"/>
          <w:lang w:val="en-US"/>
        </w:rPr>
        <w:br/>
      </w:r>
      <w:proofErr w:type="gramStart"/>
      <w:r w:rsidRPr="00034736">
        <w:rPr>
          <w:color w:val="000000"/>
          <w:sz w:val="28"/>
          <w:szCs w:val="28"/>
          <w:lang w:val="en-US"/>
        </w:rPr>
        <w:t>4,DIDDYISLAND</w:t>
      </w:r>
      <w:proofErr w:type="gramEnd"/>
      <w:r w:rsidRPr="00034736">
        <w:rPr>
          <w:color w:val="000000"/>
          <w:sz w:val="28"/>
          <w:szCs w:val="28"/>
          <w:lang w:val="en-US"/>
        </w:rPr>
        <w:t>,1760695867</w:t>
      </w:r>
    </w:p>
    <w:p w14:paraId="389B0E70" w14:textId="77777777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1CB923A" w14:textId="77777777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7DACAAD" w14:textId="1BB7BFF1" w:rsidR="009378B5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378B5">
        <w:rPr>
          <w:noProof/>
          <w:color w:val="000000"/>
          <w:sz w:val="28"/>
          <w:szCs w:val="28"/>
        </w:rPr>
        <w:drawing>
          <wp:inline distT="0" distB="0" distL="0" distR="0" wp14:anchorId="734B4A94" wp14:editId="1B80FE58">
            <wp:extent cx="5940425" cy="2004060"/>
            <wp:effectExtent l="0" t="0" r="3175" b="0"/>
            <wp:docPr id="83034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A0A" w14:textId="5CEFA2C1" w:rsidR="009378B5" w:rsidRPr="009378B5" w:rsidRDefault="009378B5" w:rsidP="009378B5">
      <w:pPr>
        <w:pStyle w:val="a7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– Результат работы программы</w:t>
      </w:r>
    </w:p>
    <w:sectPr w:rsidR="009378B5" w:rsidRPr="00937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4.5pt;height:13.5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03423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0684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2464197">
    <w:abstractNumId w:val="3"/>
  </w:num>
  <w:num w:numId="4" w16cid:durableId="10619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34736"/>
    <w:rsid w:val="00061C1D"/>
    <w:rsid w:val="00063D16"/>
    <w:rsid w:val="00075051"/>
    <w:rsid w:val="00183960"/>
    <w:rsid w:val="001842E9"/>
    <w:rsid w:val="001C68E8"/>
    <w:rsid w:val="002007FA"/>
    <w:rsid w:val="00314EB1"/>
    <w:rsid w:val="0034537F"/>
    <w:rsid w:val="003A2981"/>
    <w:rsid w:val="003F26A6"/>
    <w:rsid w:val="004477C8"/>
    <w:rsid w:val="004F6DD8"/>
    <w:rsid w:val="00535DCA"/>
    <w:rsid w:val="00536E3B"/>
    <w:rsid w:val="005B49F1"/>
    <w:rsid w:val="005C4431"/>
    <w:rsid w:val="005F24D7"/>
    <w:rsid w:val="006048E4"/>
    <w:rsid w:val="0062200D"/>
    <w:rsid w:val="00664CED"/>
    <w:rsid w:val="006D0901"/>
    <w:rsid w:val="006D1C8F"/>
    <w:rsid w:val="00704EAF"/>
    <w:rsid w:val="00877C23"/>
    <w:rsid w:val="00931843"/>
    <w:rsid w:val="009378B5"/>
    <w:rsid w:val="00957DA9"/>
    <w:rsid w:val="009A2F5D"/>
    <w:rsid w:val="009E6615"/>
    <w:rsid w:val="00A007C2"/>
    <w:rsid w:val="00A13BD1"/>
    <w:rsid w:val="00A44ABC"/>
    <w:rsid w:val="00A51B2A"/>
    <w:rsid w:val="00A55283"/>
    <w:rsid w:val="00A93DF2"/>
    <w:rsid w:val="00A9407C"/>
    <w:rsid w:val="00AA12DF"/>
    <w:rsid w:val="00AA2E86"/>
    <w:rsid w:val="00AA7950"/>
    <w:rsid w:val="00BB5F18"/>
    <w:rsid w:val="00BD4456"/>
    <w:rsid w:val="00BF4A03"/>
    <w:rsid w:val="00C61F84"/>
    <w:rsid w:val="00CA277D"/>
    <w:rsid w:val="00D94126"/>
    <w:rsid w:val="00E24AF0"/>
    <w:rsid w:val="00E4154A"/>
    <w:rsid w:val="00ED74EC"/>
    <w:rsid w:val="00F104C7"/>
    <w:rsid w:val="00F17734"/>
    <w:rsid w:val="00F22C05"/>
    <w:rsid w:val="00F71EA9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</Template>
  <TotalTime>0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Nikita Nikita</cp:lastModifiedBy>
  <cp:revision>2</cp:revision>
  <dcterms:created xsi:type="dcterms:W3CDTF">2026-03-05T11:29:00Z</dcterms:created>
  <dcterms:modified xsi:type="dcterms:W3CDTF">2026-03-05T11:29:00Z</dcterms:modified>
</cp:coreProperties>
</file>