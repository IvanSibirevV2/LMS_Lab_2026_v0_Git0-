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2092" w14:textId="77777777" w:rsidR="00FE5DFD" w:rsidRPr="00FE5DFD" w:rsidRDefault="00FE5DFD" w:rsidP="004477C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Лабораторный практикум 1</w:t>
      </w:r>
    </w:p>
    <w:p w14:paraId="410A4622" w14:textId="69389E34" w:rsidR="00FE5DFD" w:rsidRDefault="00FE5DFD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007C2" w:rsidRPr="00A007C2">
        <w:rPr>
          <w:rFonts w:ascii="Times New Roman" w:eastAsia="Times New Roman" w:hAnsi="Times New Roman"/>
          <w:sz w:val="28"/>
          <w:szCs w:val="28"/>
          <w:lang w:eastAsia="ru-RU"/>
        </w:rPr>
        <w:t>Консольный ввод-вывод. Использование операторов ветвления и цикла</w:t>
      </w:r>
    </w:p>
    <w:p w14:paraId="5EB75E04" w14:textId="24050362" w:rsidR="00A44ABC" w:rsidRDefault="00A44ABC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1: </w:t>
      </w:r>
    </w:p>
    <w:p w14:paraId="4F45FA5D" w14:textId="2A1CC391" w:rsidR="003F26A6" w:rsidRDefault="0034537F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4537F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2C876286" wp14:editId="60DB8824">
            <wp:extent cx="5772956" cy="219106"/>
            <wp:effectExtent l="0" t="0" r="0" b="9525"/>
            <wp:docPr id="116363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1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ABC">
        <w:rPr>
          <w:rFonts w:ascii="Consolas" w:hAnsi="Consolas"/>
          <w:color w:val="000000"/>
          <w:sz w:val="20"/>
          <w:szCs w:val="20"/>
        </w:rPr>
        <w:tab/>
      </w:r>
    </w:p>
    <w:p w14:paraId="538344B7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task4() {</w:t>
      </w:r>
    </w:p>
    <w:p w14:paraId="6DF001F6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System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063D16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2A00FF"/>
          <w:sz w:val="20"/>
          <w:szCs w:val="20"/>
          <w:lang w:val="en-US"/>
        </w:rPr>
        <w:t>"Task 4"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B882045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gramEnd"/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] </w:t>
      </w:r>
      <w:proofErr w:type="gramStart"/>
      <w:r w:rsidRPr="00063D16">
        <w:rPr>
          <w:rFonts w:ascii="Consolas" w:hAnsi="Consolas"/>
          <w:color w:val="000000"/>
          <w:sz w:val="20"/>
          <w:szCs w:val="20"/>
          <w:lang w:val="en-US"/>
        </w:rPr>
        <w:t>{ 5</w:t>
      </w:r>
      <w:proofErr w:type="gramEnd"/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, 31, 45, 6, 7, 1, 124, 6, 8, 12, 4, </w:t>
      </w:r>
      <w:proofErr w:type="gramStart"/>
      <w:r w:rsidRPr="00063D16">
        <w:rPr>
          <w:rFonts w:ascii="Consolas" w:hAnsi="Consolas"/>
          <w:color w:val="000000"/>
          <w:sz w:val="20"/>
          <w:szCs w:val="20"/>
          <w:lang w:val="en-US"/>
        </w:rPr>
        <w:t>7 }</w:t>
      </w:r>
      <w:proofErr w:type="gramEnd"/>
      <w:r w:rsidRPr="00063D16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04AD21B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lang w:val="en-US"/>
        </w:rPr>
        <w:t>Arrays.</w:t>
      </w:r>
      <w:r w:rsidRPr="00063D16">
        <w:rPr>
          <w:rFonts w:ascii="Consolas" w:hAnsi="Consolas"/>
          <w:i/>
          <w:iCs/>
          <w:color w:val="000000"/>
          <w:sz w:val="20"/>
          <w:szCs w:val="20"/>
          <w:lang w:val="en-US"/>
        </w:rPr>
        <w:t>sort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16B23E2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System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063D16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63D16">
        <w:rPr>
          <w:rFonts w:ascii="Consolas" w:hAnsi="Consolas"/>
          <w:color w:val="000000"/>
          <w:sz w:val="20"/>
          <w:szCs w:val="20"/>
          <w:lang w:val="en-US"/>
        </w:rPr>
        <w:t>Arrays.</w:t>
      </w:r>
      <w:r w:rsidRPr="00063D16">
        <w:rPr>
          <w:rFonts w:ascii="Consolas" w:hAnsi="Consolas"/>
          <w:i/>
          <w:iCs/>
          <w:color w:val="000000"/>
          <w:sz w:val="20"/>
          <w:szCs w:val="20"/>
          <w:lang w:val="en-US"/>
        </w:rPr>
        <w:t>toString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364C7948" w14:textId="77777777" w:rsid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1D4BB4FE" w14:textId="77777777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2984B2" w14:textId="780641E3" w:rsidR="00A44ABC" w:rsidRDefault="00183960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8396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231A8B1E" wp14:editId="4C57B5DF">
            <wp:extent cx="2810267" cy="190527"/>
            <wp:effectExtent l="0" t="0" r="0" b="0"/>
            <wp:docPr id="464519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19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8B88" w14:textId="2FF8F5C4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1E9ED369" w14:textId="77777777" w:rsidR="00CA277D" w:rsidRDefault="00CA277D" w:rsidP="00A44AB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4705B884" w14:textId="066B6512" w:rsidR="00CA277D" w:rsidRDefault="00CA277D" w:rsidP="00CA277D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2: </w:t>
      </w:r>
    </w:p>
    <w:p w14:paraId="474F4B4D" w14:textId="7B6F9F9D" w:rsidR="00F22C05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5F24D7" w:rsidRPr="005F24D7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044B3F9A" wp14:editId="71F23621">
            <wp:extent cx="5940425" cy="572135"/>
            <wp:effectExtent l="0" t="0" r="3175" b="0"/>
            <wp:docPr id="45540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4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738A" w14:textId="77777777" w:rsidR="00AA12DF" w:rsidRPr="00AA12DF" w:rsidRDefault="00AA12DF" w:rsidP="005F24D7">
      <w:pPr>
        <w:pStyle w:val="a7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task5() {</w:t>
      </w:r>
    </w:p>
    <w:p w14:paraId="600D63C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A12D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2A00FF"/>
          <w:sz w:val="20"/>
          <w:szCs w:val="20"/>
          <w:lang w:val="en-US"/>
        </w:rPr>
        <w:t>"Task 5"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CBA942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gram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] </w:t>
      </w:r>
      <w:proofErr w:type="gramStart"/>
      <w:r w:rsidRPr="00AA12DF">
        <w:rPr>
          <w:rFonts w:ascii="Consolas" w:hAnsi="Consolas"/>
          <w:color w:val="000000"/>
          <w:sz w:val="20"/>
          <w:szCs w:val="20"/>
          <w:lang w:val="en-US"/>
        </w:rPr>
        <w:t>{ 2</w:t>
      </w:r>
      <w:proofErr w:type="gramEnd"/>
      <w:r w:rsidRPr="00AA12DF">
        <w:rPr>
          <w:rFonts w:ascii="Consolas" w:hAnsi="Consolas"/>
          <w:color w:val="000000"/>
          <w:sz w:val="20"/>
          <w:szCs w:val="20"/>
          <w:lang w:val="en-US"/>
        </w:rPr>
        <w:t>, 5, 100, 154,</w:t>
      </w:r>
    </w:p>
    <w:p w14:paraId="1CD360F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7,54,60,56,</w:t>
      </w:r>
    </w:p>
    <w:p w14:paraId="743C66E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9,4,56,76,</w:t>
      </w:r>
    </w:p>
    <w:p w14:paraId="4C44B76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0,12,7,87};</w:t>
      </w:r>
    </w:p>
    <w:p w14:paraId="033DFF8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</w:t>
      </w:r>
    </w:p>
    <w:p w14:paraId="7C81C97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</w:p>
    <w:p w14:paraId="1A19F29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707D0D2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086DAF9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index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* 4 +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2F6E0F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index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04224AA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2962B7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460DCB9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1A495B5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0B42FF5E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continue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44B60F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oindex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* 4 +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AD29BF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oindex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7CB66F8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right direction</w:t>
      </w:r>
    </w:p>
    <w:p w14:paraId="7DE27B2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&amp;&amp;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749BFFB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not special</w:t>
      </w:r>
    </w:p>
    <w:p w14:paraId="1FAD899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break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F8325D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54E87D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//left direction</w:t>
      </w:r>
    </w:p>
    <w:p w14:paraId="70BEE0F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&gt;=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65C8EF4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not special</w:t>
      </w:r>
    </w:p>
    <w:p w14:paraId="6890030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break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7D02E8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0894EF59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54AECCC6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lastRenderedPageBreak/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spellStart"/>
      <w:proofErr w:type="gramEnd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))</w:t>
      </w:r>
    </w:p>
    <w:p w14:paraId="50F29E8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continue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B939CE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0AEB384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++;</w:t>
      </w:r>
    </w:p>
    <w:p w14:paraId="7CD9D3B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B9C76A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C81276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11D19DD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A12D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1A131E0" w14:textId="77777777" w:rsidR="00AA12DF" w:rsidRPr="0002082C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2082C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6CA5F372" w14:textId="7E435482" w:rsidR="00A9407C" w:rsidRPr="0002082C" w:rsidRDefault="00A9407C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lang w:val="en-US"/>
        </w:rPr>
      </w:pPr>
    </w:p>
    <w:p w14:paraId="4C40C54F" w14:textId="180E88B3" w:rsidR="00A9407C" w:rsidRDefault="00AA12DF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 w:rsidRPr="00AA12DF">
        <w:rPr>
          <w:noProof/>
          <w:color w:val="000000"/>
        </w:rPr>
        <w:drawing>
          <wp:inline distT="0" distB="0" distL="0" distR="0" wp14:anchorId="009F0297" wp14:editId="6F32F9E0">
            <wp:extent cx="600159" cy="171474"/>
            <wp:effectExtent l="0" t="0" r="9525" b="0"/>
            <wp:docPr id="202148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84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F978" w14:textId="5A54B777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67BE0197" w14:textId="77777777" w:rsidR="001C68E8" w:rsidRDefault="001C68E8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31580169" w14:textId="6DFE34DC" w:rsidR="001C68E8" w:rsidRDefault="001C68E8" w:rsidP="001C68E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3: </w:t>
      </w:r>
    </w:p>
    <w:p w14:paraId="418D9844" w14:textId="20724018" w:rsidR="00F22C05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E24AF0" w:rsidRPr="00E24AF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5A11A8BE" wp14:editId="3B49DE6E">
            <wp:extent cx="5940425" cy="400050"/>
            <wp:effectExtent l="0" t="0" r="3175" b="0"/>
            <wp:docPr id="15614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F2A6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task6() {</w:t>
      </w:r>
    </w:p>
    <w:p w14:paraId="1E6DBB3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64CED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"Task 6"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2B4494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"0hasffi-==-.,</w:t>
      </w:r>
      <w:proofErr w:type="gramStart"/>
      <w:r w:rsidRPr="00664CED">
        <w:rPr>
          <w:rFonts w:ascii="Consolas" w:hAnsi="Consolas"/>
          <w:color w:val="2A00FF"/>
          <w:sz w:val="20"/>
          <w:szCs w:val="20"/>
          <w:lang w:val="en-US"/>
        </w:rPr>
        <w:t>.,-</w:t>
      </w:r>
      <w:proofErr w:type="gramEnd"/>
      <w:r w:rsidRPr="00664CED">
        <w:rPr>
          <w:rFonts w:ascii="Consolas" w:hAnsi="Consolas"/>
          <w:color w:val="2A00FF"/>
          <w:sz w:val="20"/>
          <w:szCs w:val="20"/>
          <w:lang w:val="en-US"/>
        </w:rPr>
        <w:t>=</w:t>
      </w:r>
      <w:proofErr w:type="spellStart"/>
      <w:r w:rsidRPr="00664CED">
        <w:rPr>
          <w:rFonts w:ascii="Consolas" w:hAnsi="Consolas"/>
          <w:color w:val="2A00FF"/>
          <w:sz w:val="20"/>
          <w:szCs w:val="20"/>
          <w:lang w:val="en-US"/>
        </w:rPr>
        <w:t>asd</w:t>
      </w:r>
      <w:proofErr w:type="spellEnd"/>
      <w:r w:rsidRPr="00664CED">
        <w:rPr>
          <w:rFonts w:ascii="Consolas" w:hAnsi="Consolas"/>
          <w:color w:val="2A00FF"/>
          <w:sz w:val="20"/>
          <w:szCs w:val="20"/>
          <w:lang w:val="en-US"/>
        </w:rPr>
        <w:t>=-</w:t>
      </w:r>
      <w:proofErr w:type="gramStart"/>
      <w:r w:rsidRPr="00664CED">
        <w:rPr>
          <w:rFonts w:ascii="Consolas" w:hAnsi="Consolas"/>
          <w:color w:val="2A00FF"/>
          <w:sz w:val="20"/>
          <w:szCs w:val="20"/>
          <w:lang w:val="en-US"/>
        </w:rPr>
        <w:t>,.=</w:t>
      </w:r>
      <w:proofErr w:type="gramEnd"/>
      <w:r w:rsidRPr="00664CED">
        <w:rPr>
          <w:rFonts w:ascii="Consolas" w:hAnsi="Consolas"/>
          <w:color w:val="2A00FF"/>
          <w:sz w:val="20"/>
          <w:szCs w:val="20"/>
          <w:lang w:val="en-US"/>
        </w:rPr>
        <w:t>-2=-25=-</w:t>
      </w:r>
      <w:proofErr w:type="gramStart"/>
      <w:r w:rsidRPr="00664CED">
        <w:rPr>
          <w:rFonts w:ascii="Consolas" w:hAnsi="Consolas"/>
          <w:color w:val="2A00FF"/>
          <w:sz w:val="20"/>
          <w:szCs w:val="20"/>
          <w:lang w:val="en-US"/>
        </w:rPr>
        <w:t>.,=</w:t>
      </w:r>
      <w:proofErr w:type="gramEnd"/>
      <w:r w:rsidRPr="00664CED">
        <w:rPr>
          <w:rFonts w:ascii="Consolas" w:hAnsi="Consolas"/>
          <w:color w:val="2A00FF"/>
          <w:sz w:val="20"/>
          <w:szCs w:val="20"/>
          <w:lang w:val="en-US"/>
        </w:rPr>
        <w:t>-"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96C2541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str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.toCharArray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14DDD6DA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ArrayList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&lt;String</w:t>
      </w:r>
      <w:proofErr w:type="gramStart"/>
      <w:r w:rsidRPr="00664CED">
        <w:rPr>
          <w:rFonts w:ascii="Consolas" w:hAnsi="Consolas"/>
          <w:color w:val="000000"/>
          <w:sz w:val="20"/>
          <w:szCs w:val="20"/>
          <w:lang w:val="en-US"/>
        </w:rPr>
        <w:t>&gt;(</w:t>
      </w:r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D88316E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CDD0056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=0;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664CED">
        <w:rPr>
          <w:rFonts w:ascii="Consolas" w:hAnsi="Consolas"/>
          <w:color w:val="0000C0"/>
          <w:sz w:val="20"/>
          <w:szCs w:val="20"/>
          <w:lang w:val="en-US"/>
        </w:rPr>
        <w:t>length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15629FA3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char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0392F321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Character.</w:t>
      </w:r>
      <w:r w:rsidRPr="00664CED">
        <w:rPr>
          <w:rFonts w:ascii="Consolas" w:hAnsi="Consolas"/>
          <w:i/>
          <w:iCs/>
          <w:color w:val="000000"/>
          <w:sz w:val="20"/>
          <w:szCs w:val="20"/>
          <w:lang w:val="en-US"/>
        </w:rPr>
        <w:t>isDigit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)) {</w:t>
      </w:r>
    </w:p>
    <w:p w14:paraId="3785F455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8FB3553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8397FD4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.length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 &gt; 0) {</w:t>
      </w:r>
    </w:p>
    <w:p w14:paraId="60E9B73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126929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FD2B45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115DA01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FD3448F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64CED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.toString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());</w:t>
      </w:r>
    </w:p>
    <w:p w14:paraId="76F9F03F" w14:textId="77777777" w:rsid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09E4F5A5" w14:textId="722D4B8A" w:rsidR="00A55283" w:rsidRPr="00704EAF" w:rsidRDefault="00BF4A03" w:rsidP="00704EAF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</w:rPr>
        <w:t>Результат программы.</w:t>
      </w:r>
    </w:p>
    <w:p w14:paraId="189A3597" w14:textId="37DCE8B0" w:rsidR="00A55283" w:rsidRPr="00A55283" w:rsidRDefault="00BF4A03" w:rsidP="00A55283">
      <w:pPr>
        <w:pStyle w:val="a7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 w:rsidRPr="00BF4A03">
        <w:rPr>
          <w:b/>
          <w:bCs/>
          <w:noProof/>
          <w:sz w:val="28"/>
          <w:szCs w:val="28"/>
        </w:rPr>
        <w:drawing>
          <wp:inline distT="0" distB="0" distL="0" distR="0" wp14:anchorId="30D77EDB" wp14:editId="562A6602">
            <wp:extent cx="743054" cy="209579"/>
            <wp:effectExtent l="0" t="0" r="0" b="0"/>
            <wp:docPr id="205764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49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F15" w14:textId="77777777" w:rsidR="00A55283" w:rsidRPr="00A55283" w:rsidRDefault="00A55283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sectPr w:rsidR="00A55283" w:rsidRPr="00A55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4.5pt;height:13.5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8309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5742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9866222">
    <w:abstractNumId w:val="3"/>
  </w:num>
  <w:num w:numId="4" w16cid:durableId="1600989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2082C"/>
    <w:rsid w:val="00056BC1"/>
    <w:rsid w:val="00061C1D"/>
    <w:rsid w:val="00063D16"/>
    <w:rsid w:val="00075051"/>
    <w:rsid w:val="00183960"/>
    <w:rsid w:val="001842E9"/>
    <w:rsid w:val="001C68E8"/>
    <w:rsid w:val="002007FA"/>
    <w:rsid w:val="00314EB1"/>
    <w:rsid w:val="0034537F"/>
    <w:rsid w:val="003905F9"/>
    <w:rsid w:val="003A2981"/>
    <w:rsid w:val="003F26A6"/>
    <w:rsid w:val="004477C8"/>
    <w:rsid w:val="004F6DD8"/>
    <w:rsid w:val="00535DCA"/>
    <w:rsid w:val="00550BB7"/>
    <w:rsid w:val="005B49F1"/>
    <w:rsid w:val="005F24D7"/>
    <w:rsid w:val="006048E4"/>
    <w:rsid w:val="0062200D"/>
    <w:rsid w:val="00664CED"/>
    <w:rsid w:val="0069519A"/>
    <w:rsid w:val="006D0901"/>
    <w:rsid w:val="006D1C8F"/>
    <w:rsid w:val="00704EAF"/>
    <w:rsid w:val="00877C23"/>
    <w:rsid w:val="00931843"/>
    <w:rsid w:val="009A2F5D"/>
    <w:rsid w:val="009E6615"/>
    <w:rsid w:val="00A007C2"/>
    <w:rsid w:val="00A44ABC"/>
    <w:rsid w:val="00A51B2A"/>
    <w:rsid w:val="00A55283"/>
    <w:rsid w:val="00A93DF2"/>
    <w:rsid w:val="00A9407C"/>
    <w:rsid w:val="00AA12DF"/>
    <w:rsid w:val="00AA2E86"/>
    <w:rsid w:val="00BB5F18"/>
    <w:rsid w:val="00BD4456"/>
    <w:rsid w:val="00BF4A03"/>
    <w:rsid w:val="00C61F84"/>
    <w:rsid w:val="00CA277D"/>
    <w:rsid w:val="00D94126"/>
    <w:rsid w:val="00DF7186"/>
    <w:rsid w:val="00E24AF0"/>
    <w:rsid w:val="00ED74EC"/>
    <w:rsid w:val="00F17734"/>
    <w:rsid w:val="00F22C05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</Template>
  <TotalTime>1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Nikita Nikita</cp:lastModifiedBy>
  <cp:revision>2</cp:revision>
  <dcterms:created xsi:type="dcterms:W3CDTF">2026-03-05T11:25:00Z</dcterms:created>
  <dcterms:modified xsi:type="dcterms:W3CDTF">2026-03-05T11:25:00Z</dcterms:modified>
</cp:coreProperties>
</file>