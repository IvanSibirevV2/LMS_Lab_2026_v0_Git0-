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092" w14:textId="30C2047B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 w:rsidR="00A634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</w:t>
      </w:r>
    </w:p>
    <w:p w14:paraId="3F2893A8" w14:textId="77777777" w:rsidR="00A634E7" w:rsidRDefault="00FE5DFD" w:rsidP="00A634E7">
      <w:pPr>
        <w:jc w:val="center"/>
        <w:rPr>
          <w:lang w:val="en-US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A634E7" w:rsidRPr="00C511DB">
        <w:rPr>
          <w:noProof/>
          <w:lang w:val="en-US"/>
        </w:rPr>
        <w:drawing>
          <wp:inline distT="0" distB="0" distL="0" distR="0" wp14:anchorId="0064998C" wp14:editId="2E6342D0">
            <wp:extent cx="5940425" cy="640715"/>
            <wp:effectExtent l="0" t="0" r="3175" b="6985"/>
            <wp:docPr id="197720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5DB0" w14:textId="77777777" w:rsidR="00A634E7" w:rsidRDefault="00A634E7" w:rsidP="00A634E7">
      <w:pPr>
        <w:jc w:val="center"/>
        <w:rPr>
          <w:lang w:val="en-US"/>
        </w:rPr>
      </w:pPr>
      <w:r w:rsidRPr="00C511DB">
        <w:rPr>
          <w:noProof/>
          <w:lang w:val="en-US"/>
        </w:rPr>
        <w:drawing>
          <wp:inline distT="0" distB="0" distL="0" distR="0" wp14:anchorId="3106ECD2" wp14:editId="71B8128C">
            <wp:extent cx="4096322" cy="552527"/>
            <wp:effectExtent l="0" t="0" r="0" b="0"/>
            <wp:docPr id="905533443" name="Рисунок 1" descr="Изображение выглядит как линия, снимок экрана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3443" name="Рисунок 1" descr="Изображение выглядит как линия, снимок экрана, Шриф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F19E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3DAC7208" wp14:editId="1B9F6969">
            <wp:extent cx="5940425" cy="2785745"/>
            <wp:effectExtent l="0" t="0" r="3175" b="0"/>
            <wp:docPr id="911388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8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B95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4D9BA614" wp14:editId="673F2B4C">
            <wp:extent cx="5940425" cy="2528570"/>
            <wp:effectExtent l="0" t="0" r="3175" b="5080"/>
            <wp:docPr id="1413037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37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ED29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lastRenderedPageBreak/>
        <w:drawing>
          <wp:inline distT="0" distB="0" distL="0" distR="0" wp14:anchorId="7D6D013C" wp14:editId="59D559F3">
            <wp:extent cx="5940425" cy="2995295"/>
            <wp:effectExtent l="0" t="0" r="3175" b="0"/>
            <wp:docPr id="215662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2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030D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68E8A28E" wp14:editId="3FB11547">
            <wp:extent cx="5940425" cy="2764790"/>
            <wp:effectExtent l="0" t="0" r="3175" b="0"/>
            <wp:docPr id="259807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7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FCAA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078A09A8" wp14:editId="55A122BC">
            <wp:extent cx="5940425" cy="2524125"/>
            <wp:effectExtent l="0" t="0" r="3175" b="9525"/>
            <wp:docPr id="20979799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99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1A9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lastRenderedPageBreak/>
        <w:drawing>
          <wp:inline distT="0" distB="0" distL="0" distR="0" wp14:anchorId="21BE62B0" wp14:editId="1FDCABFE">
            <wp:extent cx="5940425" cy="1703705"/>
            <wp:effectExtent l="0" t="0" r="3175" b="0"/>
            <wp:docPr id="180162341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341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1A4F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6FBEEFA2" wp14:editId="0AFC1B2E">
            <wp:extent cx="3296110" cy="3820058"/>
            <wp:effectExtent l="0" t="0" r="0" b="9525"/>
            <wp:docPr id="20685667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67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2156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04AB7AF9" wp14:editId="41994BF8">
            <wp:extent cx="5940425" cy="628650"/>
            <wp:effectExtent l="0" t="0" r="3175" b="0"/>
            <wp:docPr id="11333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DBE1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310434B3" wp14:editId="09667512">
            <wp:extent cx="4124901" cy="523948"/>
            <wp:effectExtent l="0" t="0" r="9525" b="9525"/>
            <wp:docPr id="1799302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2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EF20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lastRenderedPageBreak/>
        <w:drawing>
          <wp:inline distT="0" distB="0" distL="0" distR="0" wp14:anchorId="3AA5F64D" wp14:editId="0BE6BBBF">
            <wp:extent cx="5940425" cy="2670175"/>
            <wp:effectExtent l="0" t="0" r="3175" b="0"/>
            <wp:docPr id="1813758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8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74CB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2DBD44B6" wp14:editId="5101C80B">
            <wp:extent cx="5940425" cy="2882900"/>
            <wp:effectExtent l="0" t="0" r="3175" b="0"/>
            <wp:docPr id="1094665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5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653E" w14:textId="77777777" w:rsidR="00A634E7" w:rsidRDefault="00A634E7" w:rsidP="00A634E7">
      <w:pPr>
        <w:jc w:val="center"/>
        <w:rPr>
          <w:lang w:val="en-US"/>
        </w:rPr>
      </w:pPr>
      <w:r w:rsidRPr="002061FC">
        <w:rPr>
          <w:noProof/>
          <w:lang w:val="en-US"/>
        </w:rPr>
        <w:drawing>
          <wp:inline distT="0" distB="0" distL="0" distR="0" wp14:anchorId="4C64243D" wp14:editId="38CF149F">
            <wp:extent cx="5940425" cy="2343785"/>
            <wp:effectExtent l="0" t="0" r="3175" b="0"/>
            <wp:docPr id="8417401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401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B8A9" w14:textId="77777777" w:rsidR="00A634E7" w:rsidRDefault="00A634E7" w:rsidP="00A634E7">
      <w:pPr>
        <w:jc w:val="center"/>
        <w:rPr>
          <w:b/>
          <w:bCs/>
          <w:lang w:val="en-US"/>
        </w:rPr>
      </w:pPr>
      <w:r w:rsidRPr="002061FC">
        <w:rPr>
          <w:b/>
          <w:bCs/>
          <w:noProof/>
          <w:lang w:val="en-US"/>
        </w:rPr>
        <w:lastRenderedPageBreak/>
        <w:drawing>
          <wp:inline distT="0" distB="0" distL="0" distR="0" wp14:anchorId="7B56F724" wp14:editId="5254290C">
            <wp:extent cx="5940425" cy="3197860"/>
            <wp:effectExtent l="0" t="0" r="3175" b="2540"/>
            <wp:docPr id="191610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33FC" w14:textId="77777777" w:rsidR="00A634E7" w:rsidRDefault="00A634E7" w:rsidP="00A634E7">
      <w:pPr>
        <w:jc w:val="center"/>
        <w:rPr>
          <w:b/>
          <w:bCs/>
          <w:lang w:val="en-US"/>
        </w:rPr>
      </w:pPr>
      <w:r w:rsidRPr="002061FC">
        <w:rPr>
          <w:b/>
          <w:bCs/>
          <w:noProof/>
          <w:lang w:val="en-US"/>
        </w:rPr>
        <w:drawing>
          <wp:inline distT="0" distB="0" distL="0" distR="0" wp14:anchorId="01B78CB3" wp14:editId="799D729C">
            <wp:extent cx="5630061" cy="3315163"/>
            <wp:effectExtent l="0" t="0" r="8890" b="0"/>
            <wp:docPr id="124446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4FD8" w14:textId="77777777" w:rsidR="00A634E7" w:rsidRDefault="00A634E7" w:rsidP="00A634E7">
      <w:pPr>
        <w:jc w:val="center"/>
        <w:rPr>
          <w:b/>
          <w:bCs/>
          <w:lang w:val="en-US"/>
        </w:rPr>
      </w:pPr>
      <w:r w:rsidRPr="0061584E">
        <w:rPr>
          <w:b/>
          <w:bCs/>
          <w:noProof/>
          <w:lang w:val="en-US"/>
        </w:rPr>
        <w:lastRenderedPageBreak/>
        <w:drawing>
          <wp:inline distT="0" distB="0" distL="0" distR="0" wp14:anchorId="2842C4BC" wp14:editId="248226A8">
            <wp:extent cx="5940425" cy="2599055"/>
            <wp:effectExtent l="0" t="0" r="3175" b="0"/>
            <wp:docPr id="8327506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06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F0B3" w14:textId="77777777" w:rsidR="00A634E7" w:rsidRDefault="00A634E7" w:rsidP="00A634E7">
      <w:pPr>
        <w:jc w:val="center"/>
        <w:rPr>
          <w:b/>
          <w:bCs/>
          <w:lang w:val="en-US"/>
        </w:rPr>
      </w:pPr>
      <w:r w:rsidRPr="0061584E">
        <w:rPr>
          <w:b/>
          <w:bCs/>
          <w:noProof/>
          <w:lang w:val="en-US"/>
        </w:rPr>
        <w:drawing>
          <wp:inline distT="0" distB="0" distL="0" distR="0" wp14:anchorId="3011C403" wp14:editId="34997DC8">
            <wp:extent cx="5940425" cy="2551430"/>
            <wp:effectExtent l="0" t="0" r="3175" b="1270"/>
            <wp:docPr id="1522582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2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FE10" w14:textId="77777777" w:rsidR="00A634E7" w:rsidRDefault="00A634E7" w:rsidP="00A634E7">
      <w:pPr>
        <w:jc w:val="center"/>
        <w:rPr>
          <w:b/>
          <w:bCs/>
          <w:lang w:val="en-US"/>
        </w:rPr>
      </w:pPr>
      <w:r w:rsidRPr="0061584E">
        <w:rPr>
          <w:b/>
          <w:bCs/>
          <w:noProof/>
          <w:lang w:val="en-US"/>
        </w:rPr>
        <w:drawing>
          <wp:inline distT="0" distB="0" distL="0" distR="0" wp14:anchorId="7F7B4190" wp14:editId="368F1E56">
            <wp:extent cx="5940425" cy="2711450"/>
            <wp:effectExtent l="0" t="0" r="3175" b="0"/>
            <wp:docPr id="12374945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45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692E" w14:textId="77777777" w:rsidR="00A634E7" w:rsidRPr="002061FC" w:rsidRDefault="00A634E7" w:rsidP="00A634E7">
      <w:pPr>
        <w:jc w:val="center"/>
        <w:rPr>
          <w:b/>
          <w:bCs/>
          <w:lang w:val="en-US"/>
        </w:rPr>
      </w:pPr>
      <w:r w:rsidRPr="0061584E">
        <w:rPr>
          <w:b/>
          <w:bCs/>
          <w:noProof/>
          <w:lang w:val="en-US"/>
        </w:rPr>
        <w:lastRenderedPageBreak/>
        <w:drawing>
          <wp:inline distT="0" distB="0" distL="0" distR="0" wp14:anchorId="2B8B87CF" wp14:editId="22E5DD61">
            <wp:extent cx="5940425" cy="4425315"/>
            <wp:effectExtent l="0" t="0" r="3175" b="0"/>
            <wp:docPr id="19736781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81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1962DA7C" w:rsidR="00A55283" w:rsidRPr="00A55283" w:rsidRDefault="00A55283" w:rsidP="00A634E7">
      <w:pPr>
        <w:spacing w:before="100" w:beforeAutospacing="1" w:after="100" w:afterAutospacing="1" w:line="240" w:lineRule="auto"/>
        <w:ind w:firstLine="851"/>
        <w:jc w:val="both"/>
        <w:outlineLvl w:val="2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0988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6106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9160077">
    <w:abstractNumId w:val="3"/>
  </w:num>
  <w:num w:numId="4" w16cid:durableId="174417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A2981"/>
    <w:rsid w:val="003F26A6"/>
    <w:rsid w:val="004477C8"/>
    <w:rsid w:val="004F6DD8"/>
    <w:rsid w:val="00535DCA"/>
    <w:rsid w:val="005B49F1"/>
    <w:rsid w:val="005F24D7"/>
    <w:rsid w:val="006048E4"/>
    <w:rsid w:val="0062200D"/>
    <w:rsid w:val="00664CED"/>
    <w:rsid w:val="006D0901"/>
    <w:rsid w:val="006D1C8F"/>
    <w:rsid w:val="00704EAF"/>
    <w:rsid w:val="00877C23"/>
    <w:rsid w:val="00931843"/>
    <w:rsid w:val="009A2F5D"/>
    <w:rsid w:val="009A3DC4"/>
    <w:rsid w:val="009E6615"/>
    <w:rsid w:val="00A007C2"/>
    <w:rsid w:val="00A44ABC"/>
    <w:rsid w:val="00A51B2A"/>
    <w:rsid w:val="00A55283"/>
    <w:rsid w:val="00A634E7"/>
    <w:rsid w:val="00A93DF2"/>
    <w:rsid w:val="00A9407C"/>
    <w:rsid w:val="00AA12DF"/>
    <w:rsid w:val="00AA2E86"/>
    <w:rsid w:val="00B213AD"/>
    <w:rsid w:val="00BB5F18"/>
    <w:rsid w:val="00BD4456"/>
    <w:rsid w:val="00BF4A03"/>
    <w:rsid w:val="00C61F84"/>
    <w:rsid w:val="00CA1302"/>
    <w:rsid w:val="00CA277D"/>
    <w:rsid w:val="00D94126"/>
    <w:rsid w:val="00DD4214"/>
    <w:rsid w:val="00E04002"/>
    <w:rsid w:val="00E24AF0"/>
    <w:rsid w:val="00ED74EC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TotalTime>0</TotalTime>
  <Pages>7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Nikita Nikita</cp:lastModifiedBy>
  <cp:revision>2</cp:revision>
  <dcterms:created xsi:type="dcterms:W3CDTF">2026-03-05T11:27:00Z</dcterms:created>
  <dcterms:modified xsi:type="dcterms:W3CDTF">2026-03-05T11:27:00Z</dcterms:modified>
</cp:coreProperties>
</file>