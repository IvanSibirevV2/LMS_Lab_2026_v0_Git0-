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D177B" w14:textId="77777777" w:rsidR="00075051" w:rsidRDefault="00075051" w:rsidP="00075051">
      <w:pPr>
        <w:ind w:right="-850" w:hanging="1701"/>
      </w:pPr>
      <w:bookmarkStart w:id="0" w:name="_Hlk176704239"/>
      <w:r w:rsidRPr="005213DD">
        <w:rPr>
          <w:noProof/>
          <w:lang w:eastAsia="ru-RU"/>
        </w:rPr>
        <w:drawing>
          <wp:inline distT="0" distB="0" distL="0" distR="0" wp14:anchorId="6836F680" wp14:editId="1F9B7148">
            <wp:extent cx="7574280" cy="9144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90F0" w14:textId="77777777" w:rsidR="00075051" w:rsidRDefault="00075051" w:rsidP="00075051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 w:rsidRPr="001564B6"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075051" w:rsidRPr="00650918" w14:paraId="193E1597" w14:textId="77777777" w:rsidTr="00944608">
        <w:tc>
          <w:tcPr>
            <w:tcW w:w="3115" w:type="dxa"/>
          </w:tcPr>
          <w:p w14:paraId="26E73D6D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102C4A34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E276AEF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650918"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075051" w:rsidRPr="00650918" w14:paraId="20CEEDB6" w14:textId="77777777" w:rsidTr="00944608">
        <w:tc>
          <w:tcPr>
            <w:tcW w:w="3115" w:type="dxa"/>
          </w:tcPr>
          <w:p w14:paraId="7DCEEF42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6BDBA08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37966C8B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075051" w:rsidRPr="00650918" w14:paraId="59901483" w14:textId="77777777" w:rsidTr="00944608">
        <w:tc>
          <w:tcPr>
            <w:tcW w:w="3115" w:type="dxa"/>
          </w:tcPr>
          <w:p w14:paraId="3D821118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1D6A57A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62971867" w14:textId="5F09B43C" w:rsidR="00075051" w:rsidRPr="00650918" w:rsidRDefault="00075051" w:rsidP="00944608">
            <w:pPr>
              <w:pStyle w:val="a3"/>
              <w:spacing w:after="0"/>
              <w:jc w:val="both"/>
              <w:rPr>
                <w:spacing w:val="-16"/>
                <w:sz w:val="26"/>
                <w:szCs w:val="26"/>
              </w:rPr>
            </w:pPr>
            <w:r w:rsidRPr="00650918">
              <w:rPr>
                <w:color w:val="000000"/>
                <w:spacing w:val="-16"/>
                <w:sz w:val="26"/>
                <w:szCs w:val="26"/>
              </w:rPr>
              <w:t>09.0</w:t>
            </w:r>
            <w:r w:rsidR="00B54E8A">
              <w:rPr>
                <w:color w:val="000000"/>
                <w:spacing w:val="-16"/>
                <w:sz w:val="26"/>
                <w:szCs w:val="26"/>
              </w:rPr>
              <w:t>4</w:t>
            </w:r>
            <w:r w:rsidRPr="00650918">
              <w:rPr>
                <w:color w:val="000000"/>
                <w:spacing w:val="-16"/>
                <w:sz w:val="26"/>
                <w:szCs w:val="26"/>
              </w:rPr>
              <w:t>.0</w:t>
            </w:r>
            <w:r w:rsidR="00B54E8A">
              <w:rPr>
                <w:color w:val="000000"/>
                <w:spacing w:val="-16"/>
                <w:sz w:val="26"/>
                <w:szCs w:val="26"/>
              </w:rPr>
              <w:t>3</w:t>
            </w:r>
            <w:r w:rsidRPr="00650918">
              <w:rPr>
                <w:color w:val="000000"/>
                <w:spacing w:val="-16"/>
                <w:sz w:val="26"/>
                <w:szCs w:val="26"/>
              </w:rPr>
              <w:t xml:space="preserve"> </w:t>
            </w:r>
            <w:r w:rsidR="003058ED" w:rsidRPr="003058ED">
              <w:rPr>
                <w:spacing w:val="-16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075051" w:rsidRPr="00650918" w14:paraId="501F1969" w14:textId="77777777" w:rsidTr="00944608">
        <w:tc>
          <w:tcPr>
            <w:tcW w:w="3115" w:type="dxa"/>
          </w:tcPr>
          <w:p w14:paraId="076FD16A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67C19198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07FB5601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075051" w:rsidRPr="00650918" w14:paraId="25DFF0FA" w14:textId="77777777" w:rsidTr="00944608">
        <w:tc>
          <w:tcPr>
            <w:tcW w:w="3115" w:type="dxa"/>
          </w:tcPr>
          <w:p w14:paraId="541EC210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3B07AF63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30E03F0F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650918"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075051" w:rsidRPr="00650918" w14:paraId="60140464" w14:textId="77777777" w:rsidTr="00944608">
        <w:tc>
          <w:tcPr>
            <w:tcW w:w="3115" w:type="dxa"/>
          </w:tcPr>
          <w:p w14:paraId="1B2C6816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11A1CF7D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07A1AA6E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075051" w:rsidRPr="00650918" w14:paraId="09BB133C" w14:textId="77777777" w:rsidTr="00944608">
        <w:trPr>
          <w:trHeight w:val="68"/>
        </w:trPr>
        <w:tc>
          <w:tcPr>
            <w:tcW w:w="3115" w:type="dxa"/>
          </w:tcPr>
          <w:p w14:paraId="7AF966A3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CE37426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CEBB63D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8DDACCD" w14:textId="77777777" w:rsidR="00075051" w:rsidRDefault="00075051" w:rsidP="00075051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1B3B23AB" w14:textId="2A1A021E" w:rsidR="00075051" w:rsidRPr="009378B5" w:rsidRDefault="00075051" w:rsidP="00075051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> </w:t>
      </w:r>
      <w:r w:rsidR="009378B5">
        <w:rPr>
          <w:rFonts w:ascii="TimesNewRomanPS-BoldMT" w:hAnsi="TimesNewRomanPS-BoldMT"/>
          <w:b/>
          <w:bCs/>
          <w:sz w:val="28"/>
          <w:szCs w:val="28"/>
          <w:lang w:val="en-US"/>
        </w:rPr>
        <w:t>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075051" w:rsidRPr="00650918" w14:paraId="715CF22C" w14:textId="77777777" w:rsidTr="00944608">
        <w:tc>
          <w:tcPr>
            <w:tcW w:w="1276" w:type="dxa"/>
            <w:gridSpan w:val="2"/>
          </w:tcPr>
          <w:p w14:paraId="46D41FE0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</w:tcPr>
          <w:p w14:paraId="52D7BC86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39684CF4" w14:textId="76E41F5F" w:rsidR="00075051" w:rsidRPr="000E573A" w:rsidRDefault="009378B5" w:rsidP="00944608">
            <w:pPr>
              <w:spacing w:after="0" w:line="240" w:lineRule="auto"/>
              <w:jc w:val="center"/>
              <w:rPr>
                <w:rFonts w:ascii="TimesNewRomanPSMT" w:hAnsi="TimesNewRomanPSMT"/>
                <w:sz w:val="24"/>
                <w:szCs w:val="24"/>
              </w:rPr>
            </w:pPr>
            <w:r w:rsidRPr="009378B5">
              <w:rPr>
                <w:rFonts w:ascii="Times New Roman" w:eastAsia="Times New Roman" w:hAnsi="Times New Roman"/>
                <w:sz w:val="28"/>
                <w:szCs w:val="28"/>
                <w:lang w:eastAsia="ru-RU"/>
              </w:rPr>
              <w:t>Файловый ввод-вывод</w:t>
            </w:r>
          </w:p>
        </w:tc>
      </w:tr>
      <w:tr w:rsidR="00075051" w:rsidRPr="00A17AF3" w14:paraId="19C48303" w14:textId="77777777" w:rsidTr="00944608">
        <w:tc>
          <w:tcPr>
            <w:tcW w:w="3115" w:type="dxa"/>
            <w:gridSpan w:val="6"/>
          </w:tcPr>
          <w:p w14:paraId="15C37168" w14:textId="77777777" w:rsidR="00075051" w:rsidRPr="00A17AF3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5E25A28" w14:textId="77777777" w:rsidR="00075051" w:rsidRPr="00A17AF3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57A96CEC" w14:textId="77777777" w:rsidR="00075051" w:rsidRPr="00A17AF3" w:rsidRDefault="00075051" w:rsidP="00944608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A17AF3"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 w:rsidRPr="00A17AF3"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:rsidR="00075051" w:rsidRPr="00650918" w14:paraId="0D841CE0" w14:textId="77777777" w:rsidTr="00944608">
        <w:tc>
          <w:tcPr>
            <w:tcW w:w="1134" w:type="dxa"/>
            <w:tcBorders>
              <w:bottom w:val="single" w:sz="4" w:space="0" w:color="000000"/>
            </w:tcBorders>
          </w:tcPr>
          <w:p w14:paraId="22E2C56F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70BD07C4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</w:tcPr>
          <w:p w14:paraId="1EDFDF3E" w14:textId="77777777" w:rsidR="00075051" w:rsidRPr="00EC278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:rsidR="00075051" w:rsidRPr="00650918" w14:paraId="1DAE5AB5" w14:textId="77777777" w:rsidTr="009446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0547E91" w14:textId="77777777" w:rsidR="00075051" w:rsidRPr="00650918" w:rsidRDefault="00075051" w:rsidP="0094460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64883533" w14:textId="77777777" w:rsidR="00075051" w:rsidRPr="00650918" w:rsidRDefault="00075051" w:rsidP="0094460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86DCC07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3914F8" w14:textId="77777777" w:rsidR="00075051" w:rsidRPr="00650918" w:rsidRDefault="00075051" w:rsidP="0094460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33E61B34" w14:textId="0E718DA4" w:rsidR="00075051" w:rsidRPr="00650918" w:rsidRDefault="00C41B1C" w:rsidP="00944608">
            <w:pPr>
              <w:spacing w:after="0" w:line="240" w:lineRule="auto"/>
              <w:ind w:right="1894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 w:rsidRPr="00C41B1C">
              <w:rPr>
                <w:rFonts w:ascii="TimesNewRomanPSMT" w:hAnsi="TimesNewRomanPSMT"/>
                <w:color w:val="000000"/>
                <w:sz w:val="28"/>
                <w:szCs w:val="28"/>
              </w:rPr>
              <w:t>Программное обеспечение носимых</w:t>
            </w:r>
            <w:r w:rsidR="009D045C">
              <w:rPr>
                <w:rFonts w:ascii="TimesNewRomanPSMT" w:hAnsi="TimesNewRomanPSMT"/>
                <w:color w:val="000000"/>
                <w:sz w:val="28"/>
                <w:szCs w:val="28"/>
              </w:rPr>
              <w:t xml:space="preserve"> </w:t>
            </w:r>
            <w:r w:rsidRPr="00C41B1C">
              <w:rPr>
                <w:rFonts w:ascii="TimesNewRomanPSMT" w:hAnsi="TimesNewRomanPSMT"/>
                <w:color w:val="000000"/>
                <w:sz w:val="28"/>
                <w:szCs w:val="28"/>
              </w:rPr>
              <w:t>устройств</w:t>
            </w:r>
          </w:p>
        </w:tc>
      </w:tr>
      <w:tr w:rsidR="00075051" w:rsidRPr="00650918" w14:paraId="43580A1F" w14:textId="77777777" w:rsidTr="009446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4DA89CD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EE55238" w14:textId="77777777" w:rsidR="00075051" w:rsidRPr="00650918" w:rsidRDefault="00075051" w:rsidP="0094460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E8FF288" w14:textId="77777777" w:rsidR="00075051" w:rsidRPr="00650918" w:rsidRDefault="00075051" w:rsidP="00944608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 w:rsidRPr="00650918"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 w:rsidRPr="00650918"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23892260" w14:textId="77777777" w:rsidR="00075051" w:rsidRDefault="00075051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EF891EB" w14:textId="77777777" w:rsidR="00075051" w:rsidRDefault="00075051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  <w:gridCol w:w="1985"/>
      </w:tblGrid>
      <w:tr w:rsidR="00075051" w:rsidRPr="00650918" w14:paraId="3086AF81" w14:textId="77777777" w:rsidTr="00944608">
        <w:tc>
          <w:tcPr>
            <w:tcW w:w="2061" w:type="dxa"/>
          </w:tcPr>
          <w:p w14:paraId="0102C46F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6236848E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60881832" w14:textId="543DC355" w:rsidR="00075051" w:rsidRPr="008B1FEE" w:rsidRDefault="008B1FEE" w:rsidP="00F104C7">
            <w:pPr>
              <w:spacing w:after="0" w:line="240" w:lineRule="auto"/>
              <w:jc w:val="center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Миронов Антон Михайлович</w:t>
            </w:r>
          </w:p>
        </w:tc>
        <w:tc>
          <w:tcPr>
            <w:tcW w:w="283" w:type="dxa"/>
          </w:tcPr>
          <w:p w14:paraId="60152EF2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7B6F2A0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:rsidR="00075051" w:rsidRPr="00650918" w14:paraId="1E02678F" w14:textId="77777777" w:rsidTr="00944608">
        <w:tc>
          <w:tcPr>
            <w:tcW w:w="2061" w:type="dxa"/>
          </w:tcPr>
          <w:p w14:paraId="3A07B75D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551239E9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3744724B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57E16822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7D64C5BA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  <w:bookmarkEnd w:id="1"/>
      <w:tr w:rsidR="00075051" w:rsidRPr="00650918" w14:paraId="13E19ED2" w14:textId="77777777" w:rsidTr="00944608">
        <w:trPr>
          <w:gridAfter w:val="1"/>
          <w:wAfter w:w="1985" w:type="dxa"/>
        </w:trPr>
        <w:tc>
          <w:tcPr>
            <w:tcW w:w="2061" w:type="dxa"/>
          </w:tcPr>
          <w:p w14:paraId="5D4B9D82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38E665C9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79DB9686" w14:textId="2178673D" w:rsidR="00075051" w:rsidRPr="008B1FEE" w:rsidRDefault="008B1FEE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ДМП-102уцп</w:t>
            </w:r>
          </w:p>
        </w:tc>
        <w:tc>
          <w:tcPr>
            <w:tcW w:w="283" w:type="dxa"/>
          </w:tcPr>
          <w:p w14:paraId="782A8FF5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075051" w:rsidRPr="00650918" w14:paraId="2D3491AA" w14:textId="77777777" w:rsidTr="00944608">
        <w:trPr>
          <w:gridAfter w:val="1"/>
          <w:wAfter w:w="1985" w:type="dxa"/>
        </w:trPr>
        <w:tc>
          <w:tcPr>
            <w:tcW w:w="2061" w:type="dxa"/>
          </w:tcPr>
          <w:p w14:paraId="519698A8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96B51FB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4534C1B5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13F80716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54C4E2D9" w14:textId="77777777" w:rsidR="00075051" w:rsidRDefault="00075051" w:rsidP="00075051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203F9299" w14:textId="77777777" w:rsidR="00075051" w:rsidRDefault="00075051" w:rsidP="00075051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075051" w:rsidRPr="00650918" w14:paraId="5C061A6A" w14:textId="77777777" w:rsidTr="00944608">
        <w:tc>
          <w:tcPr>
            <w:tcW w:w="2268" w:type="dxa"/>
          </w:tcPr>
          <w:p w14:paraId="41E7C369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73406616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08995D1F" w14:textId="29BCD249" w:rsidR="00075051" w:rsidRPr="00F17734" w:rsidRDefault="00F17734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7E961CF0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FE1299B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:rsidR="00075051" w:rsidRPr="00650918" w14:paraId="36DED1D0" w14:textId="77777777" w:rsidTr="00944608">
        <w:tc>
          <w:tcPr>
            <w:tcW w:w="2268" w:type="dxa"/>
          </w:tcPr>
          <w:p w14:paraId="71303F0E" w14:textId="77777777" w:rsidR="00075051" w:rsidRPr="00650918" w:rsidRDefault="00075051" w:rsidP="0094460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62EFE12A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279DE373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 w:rsidRPr="00650918"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6F2B686C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F51F988" w14:textId="77777777" w:rsidR="00075051" w:rsidRPr="00650918" w:rsidRDefault="00075051" w:rsidP="00944608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 w:rsidRPr="00650918"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1D23F8B3" w14:textId="77777777" w:rsidR="00075051" w:rsidRDefault="00075051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808A03B" w14:textId="77777777" w:rsidR="00075051" w:rsidRDefault="00075051" w:rsidP="0007505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4DF7A98F" w14:textId="77777777" w:rsidR="005B49F1" w:rsidRDefault="00075051" w:rsidP="0007505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MT" w:hAnsi="TimesNewRomanPSMT"/>
          <w:color w:val="000000"/>
          <w:sz w:val="16"/>
          <w:szCs w:val="16"/>
        </w:rPr>
        <w:br/>
      </w:r>
    </w:p>
    <w:p w14:paraId="365B50C9" w14:textId="77777777" w:rsidR="009E6615" w:rsidRDefault="00075051" w:rsidP="006D1C8F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775ADC"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</w:t>
      </w:r>
      <w:r w:rsidR="005B49F1">
        <w:rPr>
          <w:rFonts w:ascii="TimesNewRomanPS-BoldMT" w:hAnsi="TimesNewRomanPS-BoldMT"/>
          <w:b/>
          <w:bCs/>
          <w:color w:val="000000"/>
          <w:sz w:val="28"/>
          <w:szCs w:val="28"/>
        </w:rPr>
        <w:t>,</w:t>
      </w:r>
      <w:r w:rsidRPr="00775ADC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202</w:t>
      </w:r>
      <w:bookmarkEnd w:id="0"/>
      <w:r w:rsidR="0062200D">
        <w:rPr>
          <w:rFonts w:ascii="TimesNewRomanPS-BoldMT" w:hAnsi="TimesNewRomanPS-BoldMT"/>
          <w:b/>
          <w:bCs/>
          <w:color w:val="000000"/>
          <w:sz w:val="28"/>
          <w:szCs w:val="28"/>
        </w:rPr>
        <w:t>5</w:t>
      </w:r>
    </w:p>
    <w:p w14:paraId="2D5BFD64" w14:textId="77777777" w:rsidR="009378B5" w:rsidRDefault="009378B5" w:rsidP="006D1C8F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20272092" w14:textId="60E6B143" w:rsidR="00FE5DFD" w:rsidRDefault="00FE5DFD" w:rsidP="005C4431">
      <w:pPr>
        <w:spacing w:before="100" w:beforeAutospacing="1" w:after="100" w:afterAutospacing="1" w:line="240" w:lineRule="auto"/>
        <w:ind w:firstLine="851"/>
        <w:jc w:val="center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Лабораторный практикум </w:t>
      </w:r>
      <w:r w:rsidR="00957DA9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4</w:t>
      </w:r>
    </w:p>
    <w:p w14:paraId="06B163C8" w14:textId="4BC057CE" w:rsidR="009378B5" w:rsidRPr="009378B5" w:rsidRDefault="009378B5" w:rsidP="005C4431">
      <w:pPr>
        <w:spacing w:before="100" w:beforeAutospacing="1" w:after="100" w:afterAutospacing="1" w:line="240" w:lineRule="auto"/>
        <w:ind w:firstLine="851"/>
        <w:jc w:val="center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На тему</w:t>
      </w:r>
      <w:r w:rsidR="005C4431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«</w:t>
      </w:r>
      <w:r w:rsidRPr="00957DA9">
        <w:rPr>
          <w:rFonts w:ascii="Times New Roman" w:eastAsia="Times New Roman" w:hAnsi="Times New Roman"/>
          <w:sz w:val="28"/>
          <w:szCs w:val="28"/>
          <w:lang w:eastAsia="ru-RU"/>
        </w:rPr>
        <w:t>Файловый ввод-вывод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155CDCCA" w14:textId="7B7E20AB" w:rsidR="009378B5" w:rsidRDefault="00FE5DFD" w:rsidP="009378B5">
      <w:pPr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/>
          <w:sz w:val="28"/>
          <w:szCs w:val="28"/>
          <w:lang w:eastAsia="ru-RU"/>
        </w:rPr>
      </w:pP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Задание</w:t>
      </w:r>
      <w:r w:rsidR="009378B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номер 10</w:t>
      </w:r>
      <w:r w:rsidRPr="00FE5DF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  <w:r w:rsidRPr="00FE5DF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00018A16" w14:textId="75C33F20" w:rsidR="009378B5" w:rsidRPr="009378B5" w:rsidRDefault="009378B5" w:rsidP="009378B5">
      <w:pPr>
        <w:spacing w:line="360" w:lineRule="auto"/>
        <w:ind w:firstLine="851"/>
        <w:jc w:val="both"/>
        <w:rPr>
          <w:rFonts w:ascii="Times New Roman" w:hAnsi="Times New Roman"/>
          <w:sz w:val="28"/>
          <w:szCs w:val="28"/>
          <w:lang w:eastAsia="ru-RU"/>
        </w:rPr>
      </w:pPr>
      <w:r w:rsidRPr="009378B5">
        <w:rPr>
          <w:rFonts w:ascii="Times New Roman" w:hAnsi="Times New Roman"/>
          <w:sz w:val="28"/>
          <w:szCs w:val="28"/>
        </w:rPr>
        <w:t>В справочной аэропорта хранится расписание вылета самолетов на следующие сутки. Для каждого рейса указаны номер рейса, пункт назначения, время вылета. Вывести все номера рейсов и время вылета самолета для заданного пункта назначения.</w:t>
      </w:r>
    </w:p>
    <w:p w14:paraId="754FDF15" w14:textId="77777777" w:rsidR="00A55283" w:rsidRPr="009378B5" w:rsidRDefault="00A55283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39A118B1" w14:textId="39045FBD" w:rsidR="009378B5" w:rsidRPr="00F104C7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 w:rsidRPr="009378B5">
        <w:rPr>
          <w:color w:val="000000"/>
          <w:sz w:val="28"/>
          <w:szCs w:val="28"/>
        </w:rPr>
        <w:t>Листинг</w:t>
      </w:r>
      <w:r w:rsidRPr="00F104C7">
        <w:rPr>
          <w:color w:val="000000"/>
          <w:sz w:val="28"/>
          <w:szCs w:val="28"/>
          <w:lang w:val="en-US"/>
        </w:rPr>
        <w:t xml:space="preserve"> </w:t>
      </w:r>
      <w:r w:rsidRPr="009378B5">
        <w:rPr>
          <w:color w:val="000000"/>
          <w:sz w:val="28"/>
          <w:szCs w:val="28"/>
        </w:rPr>
        <w:t>программы</w:t>
      </w:r>
      <w:r w:rsidRPr="00F104C7">
        <w:rPr>
          <w:color w:val="000000"/>
          <w:sz w:val="28"/>
          <w:szCs w:val="28"/>
          <w:lang w:val="en-US"/>
        </w:rPr>
        <w:t xml:space="preserve">: </w:t>
      </w:r>
    </w:p>
    <w:p w14:paraId="408FE305" w14:textId="77777777" w:rsidR="009378B5" w:rsidRPr="009378B5" w:rsidRDefault="009378B5" w:rsidP="009378B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Race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int Nomer;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String Destination;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//Unix time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int DepartureTime;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Race(int nomer, String destination, int departureTime)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Nomer = nomer;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Destination = destination;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DepartureTime = departureTime;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static Race Parse(String data)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var datum = data.replaceAll("(\\r|\\n)", "").split(",");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new Race(Integer.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parseInt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(datum[0]), datum[1], Integer.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parseInt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(datum[2]));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@Override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String toString()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return "Race{"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"Nomer=" + Nomer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", Destination='" + Destination + '\''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", DepartureTime=" + DepartureTime +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    '}';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public class Main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public static void main(String[] args) throws IOException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Path p = Paths.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get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("C:\\Users\\Admin\\IdeaProjects\\Laba4\\out\\production\\Laba4\\races.txt");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String data = Files.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readString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(p);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HashMap&lt;String, ArrayList&lt;Race&gt;&gt; departureToRaces = new HashMap&lt;&gt;();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var raceDatum = data.split("\n");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(var str : raceDatum)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    var r = Race.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Parse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(str);</w:t>
      </w:r>
      <w:r w:rsidRPr="009378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var </w:t>
      </w:r>
      <w:r w:rsidRPr="009378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upper = r.</w:t>
      </w:r>
      <w:r w:rsidRPr="009378B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Destination</w:t>
      </w:r>
      <w:r w:rsidRPr="009378B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.toUpperCase()</w:t>
      </w:r>
      <w:r w:rsidRPr="009378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9378B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departureToRaces.putIfAbsent(upper, new ArrayList&lt;&gt;());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departureToRaces.get(upper).add(r);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var scanner = new Scanner(System.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in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.println("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Введите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пункт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назначения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: 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var destQuery = scanner.nextLine().toUpperCase();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if (!departureToRaces.containsKey(destQuery))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.println("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Пункт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найден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return;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.println("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Рейсы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для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пункта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A13BD1">
        <w:rPr>
          <w:rFonts w:ascii="Courier New" w:eastAsia="Times New Roman" w:hAnsi="Courier New" w:cs="Courier New"/>
          <w:sz w:val="20"/>
          <w:szCs w:val="20"/>
          <w:lang w:eastAsia="ru-RU"/>
        </w:rPr>
        <w:t>назначения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: ");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for (var r : departureToRaces.get(destQuery)) {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    System.</w:t>
      </w:r>
      <w:r w:rsidRPr="00A13BD1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out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t>.println(r.toString());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A13BD1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14:paraId="65B01876" w14:textId="43AA6610" w:rsidR="009378B5" w:rsidRPr="00034736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Листинг</w:t>
      </w:r>
      <w:r w:rsidRPr="0003473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файла</w:t>
      </w:r>
      <w:r w:rsidRPr="0003473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с</w:t>
      </w:r>
      <w:r w:rsidRPr="0003473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данными</w:t>
      </w:r>
      <w:r w:rsidRPr="00034736">
        <w:rPr>
          <w:color w:val="000000"/>
          <w:sz w:val="28"/>
          <w:szCs w:val="28"/>
          <w:lang w:val="en-US"/>
        </w:rPr>
        <w:t>:</w:t>
      </w:r>
    </w:p>
    <w:p w14:paraId="181F24AA" w14:textId="77777777" w:rsidR="009378B5" w:rsidRPr="00034736" w:rsidRDefault="009378B5" w:rsidP="009378B5">
      <w:pPr>
        <w:pStyle w:val="a7"/>
        <w:shd w:val="clear" w:color="auto" w:fill="FFFFFF"/>
        <w:rPr>
          <w:color w:val="000000"/>
          <w:sz w:val="28"/>
          <w:szCs w:val="28"/>
          <w:lang w:val="en-US"/>
        </w:rPr>
      </w:pPr>
      <w:r w:rsidRPr="00034736">
        <w:rPr>
          <w:color w:val="000000"/>
          <w:sz w:val="28"/>
          <w:szCs w:val="28"/>
          <w:lang w:val="en-US"/>
        </w:rPr>
        <w:t>1,USA,1760695867</w:t>
      </w:r>
      <w:r w:rsidRPr="00034736">
        <w:rPr>
          <w:color w:val="000000"/>
          <w:sz w:val="28"/>
          <w:szCs w:val="28"/>
          <w:lang w:val="en-US"/>
        </w:rPr>
        <w:br/>
        <w:t>2,RUSSIA,1760695867</w:t>
      </w:r>
      <w:r w:rsidRPr="00034736">
        <w:rPr>
          <w:color w:val="000000"/>
          <w:sz w:val="28"/>
          <w:szCs w:val="28"/>
          <w:lang w:val="en-US"/>
        </w:rPr>
        <w:br/>
        <w:t>3,DIDDYISLAND,1760695867</w:t>
      </w:r>
      <w:r w:rsidRPr="00034736">
        <w:rPr>
          <w:color w:val="000000"/>
          <w:sz w:val="28"/>
          <w:szCs w:val="28"/>
          <w:lang w:val="en-US"/>
        </w:rPr>
        <w:br/>
        <w:t>4,DIDDYISLAND,1760695867</w:t>
      </w:r>
    </w:p>
    <w:p w14:paraId="389B0E70" w14:textId="77777777" w:rsidR="009378B5" w:rsidRPr="00034736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71CB923A" w14:textId="77777777" w:rsidR="009378B5" w:rsidRPr="00034736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77DACAAD" w14:textId="1BB7BFF1" w:rsidR="009378B5" w:rsidRDefault="009378B5" w:rsidP="00A9407C">
      <w:pPr>
        <w:pStyle w:val="a7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  <w:r w:rsidRPr="009378B5">
        <w:rPr>
          <w:noProof/>
          <w:color w:val="000000"/>
          <w:sz w:val="28"/>
          <w:szCs w:val="28"/>
        </w:rPr>
        <w:drawing>
          <wp:inline distT="0" distB="0" distL="0" distR="0" wp14:anchorId="734B4A94" wp14:editId="1B80FE58">
            <wp:extent cx="5940425" cy="2004060"/>
            <wp:effectExtent l="0" t="0" r="3175" b="0"/>
            <wp:docPr id="830344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44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3A0A" w14:textId="5CEFA2C1" w:rsidR="009378B5" w:rsidRPr="009378B5" w:rsidRDefault="009378B5" w:rsidP="009378B5">
      <w:pPr>
        <w:pStyle w:val="a7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 – Результат работы программы</w:t>
      </w:r>
    </w:p>
    <w:sectPr w:rsidR="009378B5" w:rsidRPr="00937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8" type="#_x0000_t75" style="width:34.5pt;height:13.5pt;visibility:visible;mso-wrap-style:square" o:bullet="t">
        <v:imagedata r:id="rId1" o:title=""/>
      </v:shape>
    </w:pict>
  </w:numPicBullet>
  <w:abstractNum w:abstractNumId="0" w15:restartNumberingAfterBreak="0">
    <w:nsid w:val="105E083B"/>
    <w:multiLevelType w:val="multilevel"/>
    <w:tmpl w:val="E1504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22893"/>
    <w:multiLevelType w:val="hybridMultilevel"/>
    <w:tmpl w:val="83442A12"/>
    <w:lvl w:ilvl="0" w:tplc="38E630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4A8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1670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EEA3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1E82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3CA4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567F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B6C1B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76A0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A2A5358"/>
    <w:multiLevelType w:val="multilevel"/>
    <w:tmpl w:val="1616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73CC3"/>
    <w:multiLevelType w:val="multilevel"/>
    <w:tmpl w:val="A12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C23"/>
    <w:rsid w:val="00034736"/>
    <w:rsid w:val="00061C1D"/>
    <w:rsid w:val="00063D16"/>
    <w:rsid w:val="00075051"/>
    <w:rsid w:val="00183960"/>
    <w:rsid w:val="001842E9"/>
    <w:rsid w:val="001C68E8"/>
    <w:rsid w:val="002007FA"/>
    <w:rsid w:val="003058ED"/>
    <w:rsid w:val="00314EB1"/>
    <w:rsid w:val="0034537F"/>
    <w:rsid w:val="00357E6B"/>
    <w:rsid w:val="003A2981"/>
    <w:rsid w:val="003F26A6"/>
    <w:rsid w:val="004477C8"/>
    <w:rsid w:val="004F6DD8"/>
    <w:rsid w:val="00535DCA"/>
    <w:rsid w:val="00536E3B"/>
    <w:rsid w:val="005B49F1"/>
    <w:rsid w:val="005C4431"/>
    <w:rsid w:val="005F24D7"/>
    <w:rsid w:val="006048E4"/>
    <w:rsid w:val="0062200D"/>
    <w:rsid w:val="00664CED"/>
    <w:rsid w:val="006D0901"/>
    <w:rsid w:val="006D1C8F"/>
    <w:rsid w:val="00704EAF"/>
    <w:rsid w:val="00877C23"/>
    <w:rsid w:val="008B1FEE"/>
    <w:rsid w:val="00931843"/>
    <w:rsid w:val="009378B5"/>
    <w:rsid w:val="00957DA9"/>
    <w:rsid w:val="009A2F5D"/>
    <w:rsid w:val="009D045C"/>
    <w:rsid w:val="009E6615"/>
    <w:rsid w:val="00A007C2"/>
    <w:rsid w:val="00A13BD1"/>
    <w:rsid w:val="00A44ABC"/>
    <w:rsid w:val="00A51B2A"/>
    <w:rsid w:val="00A55283"/>
    <w:rsid w:val="00A93DF2"/>
    <w:rsid w:val="00A9407C"/>
    <w:rsid w:val="00AA12DF"/>
    <w:rsid w:val="00AA2E86"/>
    <w:rsid w:val="00B54E8A"/>
    <w:rsid w:val="00BB5F18"/>
    <w:rsid w:val="00BD4456"/>
    <w:rsid w:val="00BF4A03"/>
    <w:rsid w:val="00C41B1C"/>
    <w:rsid w:val="00C61F84"/>
    <w:rsid w:val="00CA277D"/>
    <w:rsid w:val="00D903C8"/>
    <w:rsid w:val="00D94126"/>
    <w:rsid w:val="00E24AF0"/>
    <w:rsid w:val="00E4154A"/>
    <w:rsid w:val="00ED74EC"/>
    <w:rsid w:val="00F104C7"/>
    <w:rsid w:val="00F17734"/>
    <w:rsid w:val="00F22C05"/>
    <w:rsid w:val="00FC65AD"/>
    <w:rsid w:val="00FE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4F0E8"/>
  <w15:chartTrackingRefBased/>
  <w15:docId w15:val="{A5A24AFC-C294-42A6-B224-E1AA592D8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68E8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075051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0750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FE5DFD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E5DFD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4477C8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A44AB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koT\Documents\&#1053;&#1072;&#1089;&#1090;&#1088;&#1072;&#1080;&#1074;&#1072;&#1077;&#1084;&#1099;&#1077;%20&#1096;&#1072;&#1073;&#1083;&#1086;&#1085;&#1099;%20Office\Titulnyiy%20list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Titulnyiy list.dotm</Template>
  <TotalTime>2</TotalTime>
  <Pages>3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nekoT</dc:creator>
  <cp:keywords/>
  <dc:description/>
  <cp:lastModifiedBy>Миронов Антон</cp:lastModifiedBy>
  <cp:revision>5</cp:revision>
  <dcterms:created xsi:type="dcterms:W3CDTF">2026-03-05T13:19:00Z</dcterms:created>
  <dcterms:modified xsi:type="dcterms:W3CDTF">2026-03-05T13:21:00Z</dcterms:modified>
</cp:coreProperties>
</file>