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72092" w14:textId="77777777" w:rsidR="00FE5DFD" w:rsidRPr="00FE5DFD" w:rsidRDefault="00FE5DFD" w:rsidP="00ED7D72">
      <w:pPr>
        <w:spacing w:before="100" w:beforeAutospacing="1" w:after="100" w:afterAutospacing="1" w:line="240" w:lineRule="auto"/>
        <w:ind w:firstLine="851"/>
        <w:jc w:val="center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FE5DF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Лабораторный практикум 1</w:t>
      </w:r>
    </w:p>
    <w:p w14:paraId="410A4622" w14:textId="3845CAA1" w:rsidR="00FE5DFD" w:rsidRDefault="00FE5DFD" w:rsidP="00A44ABC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FE5DFD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FE5DF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Задание:</w:t>
      </w:r>
      <w:r w:rsidRPr="00FE5DF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17734" w:rsidRPr="00F17734">
        <w:rPr>
          <w:rFonts w:ascii="Times New Roman" w:eastAsia="Times New Roman" w:hAnsi="Times New Roman"/>
          <w:sz w:val="28"/>
          <w:szCs w:val="28"/>
          <w:lang w:eastAsia="ru-RU"/>
        </w:rPr>
        <w:t>Установка и настройка JDK и интегрированной среды разработки</w:t>
      </w:r>
    </w:p>
    <w:p w14:paraId="5EB75E04" w14:textId="24050362" w:rsidR="00A44ABC" w:rsidRDefault="00A44ABC" w:rsidP="00A44ABC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Задача 1: </w:t>
      </w:r>
    </w:p>
    <w:p w14:paraId="4F45FA5D" w14:textId="2F74F6F6" w:rsidR="003F26A6" w:rsidRDefault="003F26A6" w:rsidP="00A44AB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F26A6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35331954" wp14:editId="110F32A9">
            <wp:extent cx="5940425" cy="1520825"/>
            <wp:effectExtent l="0" t="0" r="3175" b="3175"/>
            <wp:docPr id="69784393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4393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ABC">
        <w:rPr>
          <w:rFonts w:ascii="Consolas" w:hAnsi="Consolas"/>
          <w:color w:val="000000"/>
          <w:sz w:val="20"/>
          <w:szCs w:val="20"/>
        </w:rPr>
        <w:tab/>
      </w:r>
    </w:p>
    <w:p w14:paraId="797A0BA0" w14:textId="19AAFA03" w:rsidR="00A44ABC" w:rsidRPr="00A44ABC" w:rsidRDefault="00A44ABC" w:rsidP="003F26A6">
      <w:pPr>
        <w:pStyle w:val="a7"/>
        <w:shd w:val="clear" w:color="auto" w:fill="FFFFFF"/>
        <w:spacing w:before="0" w:beforeAutospacing="0" w:after="0" w:afterAutospacing="0"/>
        <w:ind w:firstLine="708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task1() {</w:t>
      </w:r>
    </w:p>
    <w:p w14:paraId="5A1CFA26" w14:textId="77777777" w:rsidR="00A44ABC" w:rsidRPr="00A44ABC" w:rsidRDefault="00A44ABC" w:rsidP="00A44AB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44ABC">
        <w:rPr>
          <w:rFonts w:ascii="Consolas" w:hAnsi="Consolas"/>
          <w:color w:val="000000"/>
          <w:sz w:val="20"/>
          <w:szCs w:val="20"/>
          <w:lang w:val="en-US"/>
        </w:rPr>
        <w:t>System.</w:t>
      </w:r>
      <w:r w:rsidRPr="00A44ABC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A44AB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44ABC">
        <w:rPr>
          <w:rFonts w:ascii="Consolas" w:hAnsi="Consolas"/>
          <w:color w:val="2A00FF"/>
          <w:sz w:val="20"/>
          <w:szCs w:val="20"/>
          <w:lang w:val="en-US"/>
        </w:rPr>
        <w:t>"Task 1"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4B57BEB" w14:textId="77777777" w:rsidR="00A44ABC" w:rsidRPr="00A44ABC" w:rsidRDefault="00A44ABC" w:rsidP="00A44AB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14.26;</w:t>
      </w:r>
    </w:p>
    <w:p w14:paraId="615FA05D" w14:textId="77777777" w:rsidR="00A44ABC" w:rsidRPr="00A44ABC" w:rsidRDefault="00A44ABC" w:rsidP="00A44AB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-1.22;</w:t>
      </w:r>
    </w:p>
    <w:p w14:paraId="2C980041" w14:textId="77777777" w:rsidR="00A44ABC" w:rsidRPr="00A44ABC" w:rsidRDefault="00A44ABC" w:rsidP="00A44AB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z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3.5 * </w:t>
      </w:r>
      <w:proofErr w:type="spellStart"/>
      <w:proofErr w:type="gramStart"/>
      <w:r w:rsidRPr="00A44ABC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44ABC">
        <w:rPr>
          <w:rFonts w:ascii="Consolas" w:hAnsi="Consolas"/>
          <w:i/>
          <w:iCs/>
          <w:color w:val="000000"/>
          <w:sz w:val="20"/>
          <w:szCs w:val="20"/>
          <w:lang w:val="en-US"/>
        </w:rPr>
        <w:t>pow</w:t>
      </w:r>
      <w:proofErr w:type="spellEnd"/>
      <w:r w:rsidRPr="00A44ABC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A44ABC">
        <w:rPr>
          <w:rFonts w:ascii="Consolas" w:hAnsi="Consolas"/>
          <w:color w:val="000000"/>
          <w:sz w:val="20"/>
          <w:szCs w:val="20"/>
          <w:lang w:val="en-US"/>
        </w:rPr>
        <w:t>10.0, -2.0);</w:t>
      </w:r>
    </w:p>
    <w:p w14:paraId="5E4E89BD" w14:textId="77777777" w:rsidR="00A44ABC" w:rsidRPr="00A44ABC" w:rsidRDefault="00A44ABC" w:rsidP="00A44AB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44ABC">
        <w:rPr>
          <w:rFonts w:ascii="Consolas" w:hAnsi="Consolas"/>
          <w:color w:val="6A3E3E"/>
          <w:sz w:val="20"/>
          <w:szCs w:val="20"/>
          <w:lang w:val="en-US"/>
        </w:rPr>
        <w:t>zz</w:t>
      </w:r>
      <w:proofErr w:type="spellEnd"/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z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z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0607067C" w14:textId="77777777" w:rsidR="00A44ABC" w:rsidRPr="00A44ABC" w:rsidRDefault="00A44ABC" w:rsidP="00A44AB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569068F6" w14:textId="77777777" w:rsidR="00A44ABC" w:rsidRPr="00A44ABC" w:rsidRDefault="00A44ABC" w:rsidP="00A44AB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44ABC">
        <w:rPr>
          <w:rFonts w:ascii="Consolas" w:hAnsi="Consolas"/>
          <w:color w:val="6A3E3E"/>
          <w:sz w:val="20"/>
          <w:szCs w:val="20"/>
          <w:lang w:val="en-US"/>
        </w:rPr>
        <w:t>left_top</w:t>
      </w:r>
      <w:proofErr w:type="spellEnd"/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2.0 * </w:t>
      </w:r>
      <w:proofErr w:type="spellStart"/>
      <w:proofErr w:type="gramStart"/>
      <w:r w:rsidRPr="00A44ABC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44ABC">
        <w:rPr>
          <w:rFonts w:ascii="Consolas" w:hAnsi="Consolas"/>
          <w:i/>
          <w:iCs/>
          <w:color w:val="000000"/>
          <w:sz w:val="20"/>
          <w:szCs w:val="20"/>
          <w:lang w:val="en-US"/>
        </w:rPr>
        <w:t>cos</w:t>
      </w:r>
      <w:proofErr w:type="spellEnd"/>
      <w:r w:rsidRPr="00A44ABC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A44ABC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- 2.0 / 3.0);</w:t>
      </w:r>
    </w:p>
    <w:p w14:paraId="7D177BC2" w14:textId="77777777" w:rsidR="00A44ABC" w:rsidRPr="00A44ABC" w:rsidRDefault="00A44ABC" w:rsidP="00A44AB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44ABC">
        <w:rPr>
          <w:rFonts w:ascii="Consolas" w:hAnsi="Consolas"/>
          <w:color w:val="6A3E3E"/>
          <w:sz w:val="20"/>
          <w:szCs w:val="20"/>
          <w:lang w:val="en-US"/>
        </w:rPr>
        <w:t>left_bottom</w:t>
      </w:r>
      <w:proofErr w:type="spellEnd"/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0.5 + </w:t>
      </w:r>
      <w:proofErr w:type="spellStart"/>
      <w:proofErr w:type="gramStart"/>
      <w:r w:rsidRPr="00A44ABC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44ABC">
        <w:rPr>
          <w:rFonts w:ascii="Consolas" w:hAnsi="Consolas"/>
          <w:i/>
          <w:iCs/>
          <w:color w:val="000000"/>
          <w:sz w:val="20"/>
          <w:szCs w:val="20"/>
          <w:lang w:val="en-US"/>
        </w:rPr>
        <w:t>pow</w:t>
      </w:r>
      <w:proofErr w:type="spellEnd"/>
      <w:r w:rsidRPr="00A44ABC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A44ABC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44ABC">
        <w:rPr>
          <w:rFonts w:ascii="Consolas" w:hAnsi="Consolas"/>
          <w:i/>
          <w:iCs/>
          <w:color w:val="000000"/>
          <w:sz w:val="20"/>
          <w:szCs w:val="20"/>
          <w:lang w:val="en-US"/>
        </w:rPr>
        <w:t>sin</w:t>
      </w:r>
      <w:proofErr w:type="spellEnd"/>
      <w:r w:rsidRPr="00A44AB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>), 2.0);</w:t>
      </w:r>
    </w:p>
    <w:p w14:paraId="08F3ABE1" w14:textId="77777777" w:rsidR="00A44ABC" w:rsidRPr="00A44ABC" w:rsidRDefault="00A44ABC" w:rsidP="00A44AB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left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44ABC">
        <w:rPr>
          <w:rFonts w:ascii="Consolas" w:hAnsi="Consolas"/>
          <w:color w:val="6A3E3E"/>
          <w:sz w:val="20"/>
          <w:szCs w:val="20"/>
          <w:lang w:val="en-US"/>
        </w:rPr>
        <w:t>left_top</w:t>
      </w:r>
      <w:proofErr w:type="spellEnd"/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/ </w:t>
      </w:r>
      <w:proofErr w:type="spellStart"/>
      <w:r w:rsidRPr="00A44ABC">
        <w:rPr>
          <w:rFonts w:ascii="Consolas" w:hAnsi="Consolas"/>
          <w:color w:val="6A3E3E"/>
          <w:sz w:val="20"/>
          <w:szCs w:val="20"/>
          <w:lang w:val="en-US"/>
        </w:rPr>
        <w:t>left_bottom</w:t>
      </w:r>
      <w:proofErr w:type="spellEnd"/>
      <w:r w:rsidRPr="00A44ABC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07158785" w14:textId="77777777" w:rsidR="00A44ABC" w:rsidRPr="00A44ABC" w:rsidRDefault="00A44ABC" w:rsidP="00A44AB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right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1.0 + </w:t>
      </w:r>
      <w:proofErr w:type="spellStart"/>
      <w:r w:rsidRPr="00A44ABC">
        <w:rPr>
          <w:rFonts w:ascii="Consolas" w:hAnsi="Consolas"/>
          <w:color w:val="6A3E3E"/>
          <w:sz w:val="20"/>
          <w:szCs w:val="20"/>
          <w:lang w:val="en-US"/>
        </w:rPr>
        <w:t>zz</w:t>
      </w:r>
      <w:proofErr w:type="spellEnd"/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/ (3.0 - </w:t>
      </w:r>
      <w:proofErr w:type="spellStart"/>
      <w:r w:rsidRPr="00A44ABC">
        <w:rPr>
          <w:rFonts w:ascii="Consolas" w:hAnsi="Consolas"/>
          <w:color w:val="6A3E3E"/>
          <w:sz w:val="20"/>
          <w:szCs w:val="20"/>
          <w:lang w:val="en-US"/>
        </w:rPr>
        <w:t>zz</w:t>
      </w:r>
      <w:proofErr w:type="spellEnd"/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/ 5.0);</w:t>
      </w:r>
    </w:p>
    <w:p w14:paraId="5FFCB64E" w14:textId="77777777" w:rsidR="00A44ABC" w:rsidRPr="00A44ABC" w:rsidRDefault="00A44ABC" w:rsidP="00A44AB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s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left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right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7CEAC8FD" w14:textId="77777777" w:rsidR="00A44ABC" w:rsidRDefault="00A44ABC" w:rsidP="00A44AB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CDB22F0" w14:textId="7FD769EC" w:rsidR="00A44ABC" w:rsidRDefault="00A44ABC" w:rsidP="00A44AB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D4BB4FE" w14:textId="77777777" w:rsidR="00A44ABC" w:rsidRDefault="00A44ABC" w:rsidP="00A44AB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2984B2" w14:textId="1D4D5692" w:rsidR="00A44ABC" w:rsidRDefault="00A44ABC" w:rsidP="00A44AB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A44ABC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3AFEE313" wp14:editId="5F5A270B">
            <wp:extent cx="1247949" cy="200053"/>
            <wp:effectExtent l="0" t="0" r="0" b="9525"/>
            <wp:docPr id="1687532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32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8B88" w14:textId="2FF8F5C4" w:rsidR="00A44ABC" w:rsidRDefault="00A44ABC" w:rsidP="00A44ABC">
      <w:pPr>
        <w:pStyle w:val="a7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Результат программы</w:t>
      </w:r>
    </w:p>
    <w:p w14:paraId="1E9ED369" w14:textId="77777777" w:rsidR="00CA277D" w:rsidRDefault="00CA277D" w:rsidP="00A44ABC">
      <w:pPr>
        <w:pStyle w:val="a7"/>
        <w:shd w:val="clear" w:color="auto" w:fill="FFFFFF"/>
        <w:spacing w:before="0" w:beforeAutospacing="0" w:after="0" w:afterAutospacing="0"/>
        <w:rPr>
          <w:color w:val="000000"/>
        </w:rPr>
      </w:pPr>
    </w:p>
    <w:p w14:paraId="4705B884" w14:textId="066B6512" w:rsidR="00CA277D" w:rsidRDefault="00CA277D" w:rsidP="00CA277D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Задача 2: </w:t>
      </w:r>
    </w:p>
    <w:p w14:paraId="474F4B4D" w14:textId="2BFDD98E" w:rsidR="00F22C05" w:rsidRDefault="00A9407C" w:rsidP="00A9407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="00F22C05" w:rsidRPr="00F22C05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448FDAED" wp14:editId="592CB395">
            <wp:extent cx="3105583" cy="1181265"/>
            <wp:effectExtent l="0" t="0" r="0" b="0"/>
            <wp:docPr id="1780693302" name="Рисунок 1" descr="Изображение выглядит как Шрифт, текст, рукописный текст, калли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93302" name="Рисунок 1" descr="Изображение выглядит как Шрифт, текст, рукописный текст, калли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8DE3" w14:textId="7CD30AB9" w:rsidR="00A9407C" w:rsidRPr="00A9407C" w:rsidRDefault="00A9407C" w:rsidP="00F22C05">
      <w:pPr>
        <w:pStyle w:val="a7"/>
        <w:shd w:val="clear" w:color="auto" w:fill="FFFFFF"/>
        <w:spacing w:before="0" w:beforeAutospacing="0" w:after="0" w:afterAutospacing="0"/>
        <w:ind w:firstLine="708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task2() {</w:t>
      </w:r>
    </w:p>
    <w:p w14:paraId="08692EFC" w14:textId="77777777" w:rsidR="00A9407C" w:rsidRPr="00A9407C" w:rsidRDefault="00A9407C" w:rsidP="00A9407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9407C">
        <w:rPr>
          <w:rFonts w:ascii="Consolas" w:hAnsi="Consolas"/>
          <w:color w:val="000000"/>
          <w:sz w:val="20"/>
          <w:szCs w:val="20"/>
          <w:lang w:val="en-US"/>
        </w:rPr>
        <w:t>System.</w:t>
      </w:r>
      <w:r w:rsidRPr="00A9407C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A9407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9407C">
        <w:rPr>
          <w:rFonts w:ascii="Consolas" w:hAnsi="Consolas"/>
          <w:color w:val="2A00FF"/>
          <w:sz w:val="20"/>
          <w:szCs w:val="20"/>
          <w:lang w:val="en-US"/>
        </w:rPr>
        <w:t>"Task 2"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463C3424" w14:textId="77777777" w:rsidR="00A9407C" w:rsidRPr="00A9407C" w:rsidRDefault="00A9407C" w:rsidP="00A9407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= 1.0,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= 2.0;</w:t>
      </w:r>
    </w:p>
    <w:p w14:paraId="0EA92492" w14:textId="77777777" w:rsidR="00A9407C" w:rsidRPr="00A9407C" w:rsidRDefault="00A9407C" w:rsidP="00A9407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= 0.0;</w:t>
      </w:r>
    </w:p>
    <w:p w14:paraId="09ECA034" w14:textId="77777777" w:rsidR="00A9407C" w:rsidRPr="00A9407C" w:rsidRDefault="00A9407C" w:rsidP="00A9407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9407C">
        <w:rPr>
          <w:rFonts w:ascii="Consolas" w:hAnsi="Consolas"/>
          <w:color w:val="6A3E3E"/>
          <w:sz w:val="20"/>
          <w:szCs w:val="20"/>
          <w:lang w:val="en-US"/>
        </w:rPr>
        <w:t>fx</w:t>
      </w:r>
      <w:proofErr w:type="spellEnd"/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55CA8FFB" w14:textId="77777777" w:rsidR="00A9407C" w:rsidRPr="00A9407C" w:rsidRDefault="00A9407C" w:rsidP="00A9407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/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&gt; 0) {</w:t>
      </w:r>
    </w:p>
    <w:p w14:paraId="570266A6" w14:textId="77777777" w:rsidR="00A9407C" w:rsidRPr="00A9407C" w:rsidRDefault="00A9407C" w:rsidP="00A9407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= Math.</w:t>
      </w:r>
      <w:r w:rsidRPr="00A9407C">
        <w:rPr>
          <w:rFonts w:ascii="Consolas" w:hAnsi="Consolas"/>
          <w:i/>
          <w:iCs/>
          <w:color w:val="000000"/>
          <w:sz w:val="20"/>
          <w:szCs w:val="20"/>
          <w:lang w:val="en-US"/>
        </w:rPr>
        <w:t>log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A9407C">
        <w:rPr>
          <w:rFonts w:ascii="Consolas" w:hAnsi="Consolas"/>
          <w:color w:val="6A3E3E"/>
          <w:sz w:val="20"/>
          <w:szCs w:val="20"/>
          <w:lang w:val="en-US"/>
        </w:rPr>
        <w:t>fx</w:t>
      </w:r>
      <w:proofErr w:type="spellEnd"/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) + </w:t>
      </w:r>
      <w:proofErr w:type="spellStart"/>
      <w:proofErr w:type="gramStart"/>
      <w:r w:rsidRPr="00A9407C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9407C">
        <w:rPr>
          <w:rFonts w:ascii="Consolas" w:hAnsi="Consolas"/>
          <w:i/>
          <w:iCs/>
          <w:color w:val="000000"/>
          <w:sz w:val="20"/>
          <w:szCs w:val="20"/>
          <w:lang w:val="en-US"/>
        </w:rPr>
        <w:t>pow</w:t>
      </w:r>
      <w:proofErr w:type="spellEnd"/>
      <w:r w:rsidRPr="00A9407C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A9407C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9407C">
        <w:rPr>
          <w:rFonts w:ascii="Consolas" w:hAnsi="Consolas"/>
          <w:i/>
          <w:iCs/>
          <w:color w:val="000000"/>
          <w:sz w:val="20"/>
          <w:szCs w:val="20"/>
          <w:lang w:val="en-US"/>
        </w:rPr>
        <w:t>abs</w:t>
      </w:r>
      <w:proofErr w:type="spellEnd"/>
      <w:r w:rsidRPr="00A9407C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A9407C">
        <w:rPr>
          <w:rFonts w:ascii="Consolas" w:hAnsi="Consolas"/>
          <w:color w:val="6A3E3E"/>
          <w:sz w:val="20"/>
          <w:szCs w:val="20"/>
          <w:lang w:val="en-US"/>
        </w:rPr>
        <w:t>fx</w:t>
      </w:r>
      <w:proofErr w:type="spellEnd"/>
      <w:r w:rsidRPr="00A9407C">
        <w:rPr>
          <w:rFonts w:ascii="Consolas" w:hAnsi="Consolas"/>
          <w:color w:val="000000"/>
          <w:sz w:val="20"/>
          <w:szCs w:val="20"/>
          <w:lang w:val="en-US"/>
        </w:rPr>
        <w:t>), -1.0 / 3.0);</w:t>
      </w:r>
    </w:p>
    <w:p w14:paraId="1228DFAD" w14:textId="77777777" w:rsidR="00A9407C" w:rsidRPr="00A9407C" w:rsidRDefault="00A9407C" w:rsidP="00A9407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  <w:t xml:space="preserve">} </w:t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else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/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&gt; 0) {</w:t>
      </w:r>
    </w:p>
    <w:p w14:paraId="45199C81" w14:textId="77777777" w:rsidR="00A9407C" w:rsidRPr="00A9407C" w:rsidRDefault="00A9407C" w:rsidP="00A9407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gramStart"/>
      <w:r w:rsidRPr="00A9407C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9407C">
        <w:rPr>
          <w:rFonts w:ascii="Consolas" w:hAnsi="Consolas"/>
          <w:i/>
          <w:iCs/>
          <w:color w:val="000000"/>
          <w:sz w:val="20"/>
          <w:szCs w:val="20"/>
          <w:lang w:val="en-US"/>
        </w:rPr>
        <w:t>log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A9407C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9407C">
        <w:rPr>
          <w:rFonts w:ascii="Consolas" w:hAnsi="Consolas"/>
          <w:i/>
          <w:iCs/>
          <w:color w:val="000000"/>
          <w:sz w:val="20"/>
          <w:szCs w:val="20"/>
          <w:lang w:val="en-US"/>
        </w:rPr>
        <w:t>abs</w:t>
      </w:r>
      <w:proofErr w:type="spellEnd"/>
      <w:r w:rsidRPr="00A9407C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A9407C">
        <w:rPr>
          <w:rFonts w:ascii="Consolas" w:hAnsi="Consolas"/>
          <w:color w:val="6A3E3E"/>
          <w:sz w:val="20"/>
          <w:szCs w:val="20"/>
          <w:lang w:val="en-US"/>
        </w:rPr>
        <w:t>fx</w:t>
      </w:r>
      <w:proofErr w:type="spellEnd"/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/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)) * </w:t>
      </w:r>
      <w:proofErr w:type="spellStart"/>
      <w:r w:rsidRPr="00A9407C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9407C">
        <w:rPr>
          <w:rFonts w:ascii="Consolas" w:hAnsi="Consolas"/>
          <w:i/>
          <w:iCs/>
          <w:color w:val="000000"/>
          <w:sz w:val="20"/>
          <w:szCs w:val="20"/>
          <w:lang w:val="en-US"/>
        </w:rPr>
        <w:t>pow</w:t>
      </w:r>
      <w:proofErr w:type="spellEnd"/>
      <w:r w:rsidRPr="00A9407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+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, 3.0);</w:t>
      </w:r>
    </w:p>
    <w:p w14:paraId="0295E499" w14:textId="77777777" w:rsidR="00A9407C" w:rsidRPr="00A9407C" w:rsidRDefault="00A9407C" w:rsidP="00A9407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  <w:t xml:space="preserve">} </w:t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else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{</w:t>
      </w:r>
    </w:p>
    <w:p w14:paraId="4B6F6BFE" w14:textId="77777777" w:rsidR="00A9407C" w:rsidRPr="00A9407C" w:rsidRDefault="00A9407C" w:rsidP="00A9407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A9407C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9407C">
        <w:rPr>
          <w:rFonts w:ascii="Consolas" w:hAnsi="Consolas"/>
          <w:i/>
          <w:iCs/>
          <w:color w:val="000000"/>
          <w:sz w:val="20"/>
          <w:szCs w:val="20"/>
          <w:lang w:val="en-US"/>
        </w:rPr>
        <w:t>pow</w:t>
      </w:r>
      <w:proofErr w:type="spellEnd"/>
      <w:r w:rsidRPr="00A9407C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A9407C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9407C">
        <w:rPr>
          <w:rFonts w:ascii="Consolas" w:hAnsi="Consolas"/>
          <w:i/>
          <w:iCs/>
          <w:color w:val="000000"/>
          <w:sz w:val="20"/>
          <w:szCs w:val="20"/>
          <w:lang w:val="en-US"/>
        </w:rPr>
        <w:t>pow</w:t>
      </w:r>
      <w:proofErr w:type="spellEnd"/>
      <w:r w:rsidRPr="00A9407C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A9407C">
        <w:rPr>
          <w:rFonts w:ascii="Consolas" w:hAnsi="Consolas"/>
          <w:color w:val="6A3E3E"/>
          <w:sz w:val="20"/>
          <w:szCs w:val="20"/>
          <w:lang w:val="en-US"/>
        </w:rPr>
        <w:t>fx</w:t>
      </w:r>
      <w:proofErr w:type="spellEnd"/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, 2.0) +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, 3.0);</w:t>
      </w:r>
    </w:p>
    <w:p w14:paraId="0C8EC1C6" w14:textId="77777777" w:rsidR="00A9407C" w:rsidRDefault="00A9407C" w:rsidP="00A9407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lastRenderedPageBreak/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>
        <w:rPr>
          <w:rFonts w:ascii="Consolas" w:hAnsi="Consolas"/>
          <w:color w:val="000000"/>
          <w:sz w:val="20"/>
          <w:szCs w:val="20"/>
        </w:rPr>
        <w:t>}</w:t>
      </w:r>
    </w:p>
    <w:p w14:paraId="5BAC92E2" w14:textId="77777777" w:rsidR="00A9407C" w:rsidRDefault="00A9407C" w:rsidP="00A9407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8BCCA9" w14:textId="77777777" w:rsidR="00A9407C" w:rsidRDefault="00A9407C" w:rsidP="00A9407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C3719BB" w14:textId="77777777" w:rsidR="00A9407C" w:rsidRDefault="00A9407C" w:rsidP="00A9407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CA5F372" w14:textId="7E435482" w:rsidR="00A9407C" w:rsidRDefault="00A9407C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</w:rPr>
      </w:pPr>
    </w:p>
    <w:p w14:paraId="4C40C54F" w14:textId="151E08BC" w:rsidR="00A9407C" w:rsidRDefault="0060440A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</w:rPr>
      </w:pPr>
      <w:r>
        <w:pict w14:anchorId="6F4F6D80">
          <v:shape id="Рисунок 1" o:spid="_x0000_i1026" type="#_x0000_t75" style="width:34.8pt;height:13.8pt;visibility:visible;mso-wrap-style:square">
            <v:imagedata r:id="rId8" o:title=""/>
          </v:shape>
        </w:pict>
      </w:r>
    </w:p>
    <w:p w14:paraId="3D37F978" w14:textId="5A54B777" w:rsidR="00A9407C" w:rsidRDefault="00A9407C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Результат Программы</w:t>
      </w:r>
    </w:p>
    <w:p w14:paraId="67BE0197" w14:textId="77777777" w:rsidR="001C68E8" w:rsidRDefault="001C68E8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</w:rPr>
      </w:pPr>
    </w:p>
    <w:p w14:paraId="31580169" w14:textId="6DFE34DC" w:rsidR="001C68E8" w:rsidRDefault="001C68E8" w:rsidP="001C68E8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Задача 3: </w:t>
      </w:r>
    </w:p>
    <w:p w14:paraId="418D9844" w14:textId="3DDC1629" w:rsidR="00F22C05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="00F22C05" w:rsidRPr="00F22C05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3F4B06A0" wp14:editId="5FE47EC6">
            <wp:extent cx="5940425" cy="616585"/>
            <wp:effectExtent l="0" t="0" r="3175" b="0"/>
            <wp:docPr id="761278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78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EB20" w14:textId="22F23951" w:rsidR="00A55283" w:rsidRPr="00A55283" w:rsidRDefault="00A55283" w:rsidP="00F22C05">
      <w:pPr>
        <w:pStyle w:val="a7"/>
        <w:shd w:val="clear" w:color="auto" w:fill="FFFFFF"/>
        <w:spacing w:before="0" w:beforeAutospacing="0" w:after="0" w:afterAutospacing="0"/>
        <w:ind w:firstLine="708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task3() {</w:t>
      </w:r>
    </w:p>
    <w:p w14:paraId="00C0F508" w14:textId="77777777" w:rsidR="00A55283" w:rsidRPr="00A55283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55283">
        <w:rPr>
          <w:rFonts w:ascii="Consolas" w:hAnsi="Consolas"/>
          <w:color w:val="000000"/>
          <w:sz w:val="20"/>
          <w:szCs w:val="20"/>
          <w:lang w:val="en-US"/>
        </w:rPr>
        <w:t>System.</w:t>
      </w:r>
      <w:r w:rsidRPr="00A55283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55283">
        <w:rPr>
          <w:rFonts w:ascii="Consolas" w:hAnsi="Consolas"/>
          <w:color w:val="2A00FF"/>
          <w:sz w:val="20"/>
          <w:szCs w:val="20"/>
          <w:lang w:val="en-US"/>
        </w:rPr>
        <w:t>"Task 3"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0584F58C" w14:textId="77777777" w:rsidR="00A55283" w:rsidRPr="00A55283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0.0;</w:t>
      </w:r>
    </w:p>
    <w:p w14:paraId="58CCB3D5" w14:textId="77777777" w:rsidR="00A55283" w:rsidRPr="00A55283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n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65.0;</w:t>
      </w:r>
    </w:p>
    <w:p w14:paraId="401BCBA7" w14:textId="77777777" w:rsidR="00A55283" w:rsidRPr="00A55283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a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0.1;</w:t>
      </w:r>
    </w:p>
    <w:p w14:paraId="05609505" w14:textId="77777777" w:rsidR="00A55283" w:rsidRPr="00A55283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1.0;</w:t>
      </w:r>
    </w:p>
    <w:p w14:paraId="6541A201" w14:textId="77777777" w:rsidR="00A55283" w:rsidRPr="00A55283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h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(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-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a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) / 10.0;</w:t>
      </w:r>
    </w:p>
    <w:p w14:paraId="21F0DB41" w14:textId="77777777" w:rsidR="00A55283" w:rsidRPr="00A55283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sum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0.0;</w:t>
      </w:r>
    </w:p>
    <w:p w14:paraId="30180CC1" w14:textId="77777777" w:rsidR="00A55283" w:rsidRPr="00A55283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pi4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55283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55283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PI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/ 4.0;</w:t>
      </w:r>
    </w:p>
    <w:p w14:paraId="25AE0E2C" w14:textId="77777777" w:rsidR="00A55283" w:rsidRPr="00A55283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55283">
        <w:rPr>
          <w:rFonts w:ascii="Consolas" w:hAnsi="Consolas"/>
          <w:color w:val="6A3E3E"/>
          <w:sz w:val="20"/>
          <w:szCs w:val="20"/>
          <w:lang w:val="en-US"/>
        </w:rPr>
        <w:t>sx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1.0;</w:t>
      </w:r>
    </w:p>
    <w:p w14:paraId="21628175" w14:textId="77777777" w:rsidR="00A55283" w:rsidRPr="00A55283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for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a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;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&lt;=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;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+=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h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5B0D2651" w14:textId="77777777" w:rsidR="00A55283" w:rsidRPr="00A55283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55283">
        <w:rPr>
          <w:rFonts w:ascii="Consolas" w:hAnsi="Consolas"/>
          <w:color w:val="6A3E3E"/>
          <w:sz w:val="20"/>
          <w:szCs w:val="20"/>
          <w:lang w:val="en-US"/>
        </w:rPr>
        <w:t>sx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sum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1.0;</w:t>
      </w:r>
    </w:p>
    <w:p w14:paraId="2283CFD6" w14:textId="77777777" w:rsidR="00A55283" w:rsidRPr="00A55283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for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55283">
        <w:rPr>
          <w:rFonts w:ascii="Consolas" w:hAnsi="Consolas"/>
          <w:color w:val="6A3E3E"/>
          <w:sz w:val="20"/>
          <w:szCs w:val="20"/>
          <w:lang w:val="en-US"/>
        </w:rPr>
        <w:t>i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1.0; </w:t>
      </w:r>
      <w:proofErr w:type="spellStart"/>
      <w:r w:rsidRPr="00A55283">
        <w:rPr>
          <w:rFonts w:ascii="Consolas" w:hAnsi="Consolas"/>
          <w:color w:val="6A3E3E"/>
          <w:sz w:val="20"/>
          <w:szCs w:val="20"/>
          <w:lang w:val="en-US"/>
        </w:rPr>
        <w:t>i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&lt;=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n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; </w:t>
      </w:r>
      <w:proofErr w:type="spellStart"/>
      <w:r w:rsidRPr="00A55283">
        <w:rPr>
          <w:rFonts w:ascii="Consolas" w:hAnsi="Consolas"/>
          <w:color w:val="6A3E3E"/>
          <w:sz w:val="20"/>
          <w:szCs w:val="20"/>
          <w:lang w:val="en-US"/>
        </w:rPr>
        <w:t>i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++) {</w:t>
      </w:r>
    </w:p>
    <w:p w14:paraId="35C9197D" w14:textId="77777777" w:rsidR="00A55283" w:rsidRPr="00A55283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top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(</w:t>
      </w:r>
      <w:proofErr w:type="spellStart"/>
      <w:proofErr w:type="gramStart"/>
      <w:r w:rsidRPr="00A55283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cos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A55283">
        <w:rPr>
          <w:rFonts w:ascii="Consolas" w:hAnsi="Consolas"/>
          <w:color w:val="6A3E3E"/>
          <w:sz w:val="20"/>
          <w:szCs w:val="20"/>
          <w:lang w:val="en-US"/>
        </w:rPr>
        <w:t>i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pi4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));</w:t>
      </w:r>
    </w:p>
    <w:p w14:paraId="7EE39497" w14:textId="77777777" w:rsidR="00A55283" w:rsidRPr="00A55283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bottom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factorial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((</w:t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long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proofErr w:type="spellStart"/>
      <w:r w:rsidRPr="00A55283">
        <w:rPr>
          <w:rFonts w:ascii="Consolas" w:hAnsi="Consolas"/>
          <w:color w:val="6A3E3E"/>
          <w:sz w:val="20"/>
          <w:szCs w:val="20"/>
          <w:lang w:val="en-US"/>
        </w:rPr>
        <w:t>i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BC8704B" w14:textId="77777777" w:rsidR="00A55283" w:rsidRPr="00A55283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left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top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/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bottom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5388EECC" w14:textId="77777777" w:rsidR="00A55283" w:rsidRPr="00A55283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right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A55283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pow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A55283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n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473DE432" w14:textId="77777777" w:rsidR="00A55283" w:rsidRPr="00A55283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2C683512" w14:textId="77777777" w:rsidR="00A55283" w:rsidRPr="00A55283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55283">
        <w:rPr>
          <w:rFonts w:ascii="Consolas" w:hAnsi="Consolas"/>
          <w:color w:val="6A3E3E"/>
          <w:sz w:val="20"/>
          <w:szCs w:val="20"/>
          <w:lang w:val="en-US"/>
        </w:rPr>
        <w:t>sx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*=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left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right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34C8C463" w14:textId="77777777" w:rsidR="00A55283" w:rsidRPr="00A55283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sum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+= </w:t>
      </w:r>
      <w:proofErr w:type="spellStart"/>
      <w:r w:rsidRPr="00A55283">
        <w:rPr>
          <w:rFonts w:ascii="Consolas" w:hAnsi="Consolas"/>
          <w:color w:val="6A3E3E"/>
          <w:sz w:val="20"/>
          <w:szCs w:val="20"/>
          <w:lang w:val="en-US"/>
        </w:rPr>
        <w:t>sx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1522E36F" w14:textId="77777777" w:rsidR="00A55283" w:rsidRPr="00A55283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767BC827" w14:textId="77777777" w:rsidR="00A55283" w:rsidRPr="00A55283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A55283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pow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A55283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55283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E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A55283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cos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pi4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)) * </w:t>
      </w:r>
      <w:proofErr w:type="spellStart"/>
      <w:r w:rsidRPr="00A55283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cos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A55283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sin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pi4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));</w:t>
      </w:r>
    </w:p>
    <w:p w14:paraId="05BA6E2B" w14:textId="77777777" w:rsidR="00A55283" w:rsidRPr="00A55283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55283">
        <w:rPr>
          <w:rFonts w:ascii="Consolas" w:hAnsi="Consolas"/>
          <w:color w:val="000000"/>
          <w:sz w:val="20"/>
          <w:szCs w:val="20"/>
          <w:lang w:val="en-US"/>
        </w:rPr>
        <w:t>System.</w:t>
      </w:r>
      <w:r w:rsidRPr="00A55283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A55283">
        <w:rPr>
          <w:rFonts w:ascii="Consolas" w:hAnsi="Consolas"/>
          <w:color w:val="000000"/>
          <w:sz w:val="20"/>
          <w:szCs w:val="20"/>
          <w:lang w:val="en-US"/>
        </w:rPr>
        <w:t>String.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valueOf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) + </w:t>
      </w:r>
      <w:r w:rsidRPr="00A55283">
        <w:rPr>
          <w:rFonts w:ascii="Consolas" w:hAnsi="Consolas"/>
          <w:color w:val="2A00FF"/>
          <w:sz w:val="20"/>
          <w:szCs w:val="20"/>
          <w:lang w:val="en-US"/>
        </w:rPr>
        <w:t>' '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+ </w:t>
      </w:r>
      <w:proofErr w:type="spellStart"/>
      <w:r w:rsidRPr="00A55283">
        <w:rPr>
          <w:rFonts w:ascii="Consolas" w:hAnsi="Consolas"/>
          <w:color w:val="000000"/>
          <w:sz w:val="20"/>
          <w:szCs w:val="20"/>
          <w:lang w:val="en-US"/>
        </w:rPr>
        <w:t>String.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valueOf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) + </w:t>
      </w:r>
      <w:r w:rsidRPr="00A55283">
        <w:rPr>
          <w:rFonts w:ascii="Consolas" w:hAnsi="Consolas"/>
          <w:color w:val="2A00FF"/>
          <w:sz w:val="20"/>
          <w:szCs w:val="20"/>
          <w:lang w:val="en-US"/>
        </w:rPr>
        <w:t>' '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+ </w:t>
      </w:r>
      <w:proofErr w:type="spellStart"/>
      <w:r w:rsidRPr="00A55283">
        <w:rPr>
          <w:rFonts w:ascii="Consolas" w:hAnsi="Consolas"/>
          <w:color w:val="000000"/>
          <w:sz w:val="20"/>
          <w:szCs w:val="20"/>
          <w:lang w:val="en-US"/>
        </w:rPr>
        <w:t>String.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valueOf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sum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));</w:t>
      </w:r>
    </w:p>
    <w:p w14:paraId="5C210D9C" w14:textId="77777777" w:rsidR="00A55283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>
        <w:rPr>
          <w:rFonts w:ascii="Consolas" w:hAnsi="Consolas"/>
          <w:color w:val="000000"/>
          <w:sz w:val="20"/>
          <w:szCs w:val="20"/>
        </w:rPr>
        <w:t>}</w:t>
      </w:r>
    </w:p>
    <w:p w14:paraId="7B13F707" w14:textId="77777777" w:rsidR="00A55283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54EF69F" w14:textId="77777777" w:rsidR="001C68E8" w:rsidRDefault="001C68E8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</w:rPr>
      </w:pPr>
    </w:p>
    <w:p w14:paraId="09E4F5A5" w14:textId="2E84C213" w:rsidR="00A55283" w:rsidRPr="00704EAF" w:rsidRDefault="00A55283" w:rsidP="00704EAF">
      <w:pPr>
        <w:pStyle w:val="a7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704EAF">
        <w:rPr>
          <w:color w:val="000000"/>
          <w:sz w:val="28"/>
          <w:szCs w:val="28"/>
        </w:rPr>
        <w:t xml:space="preserve">В связи с ограничениями разрядности чисел, </w:t>
      </w:r>
      <w:r w:rsidRPr="00704EAF">
        <w:rPr>
          <w:color w:val="000000"/>
          <w:sz w:val="28"/>
          <w:szCs w:val="28"/>
          <w:lang w:val="en-US"/>
        </w:rPr>
        <w:t>n</w:t>
      </w:r>
      <w:r w:rsidRPr="00704EAF">
        <w:rPr>
          <w:color w:val="000000"/>
          <w:sz w:val="28"/>
          <w:szCs w:val="28"/>
        </w:rPr>
        <w:t xml:space="preserve"> уменьшено </w:t>
      </w:r>
      <w:proofErr w:type="gramStart"/>
      <w:r w:rsidRPr="00704EAF">
        <w:rPr>
          <w:color w:val="000000"/>
          <w:sz w:val="28"/>
          <w:szCs w:val="28"/>
        </w:rPr>
        <w:t>до значения</w:t>
      </w:r>
      <w:proofErr w:type="gramEnd"/>
      <w:r w:rsidRPr="00704EAF">
        <w:rPr>
          <w:color w:val="000000"/>
          <w:sz w:val="28"/>
          <w:szCs w:val="28"/>
        </w:rPr>
        <w:t xml:space="preserve"> при котором результат программы не равен </w:t>
      </w:r>
      <w:proofErr w:type="spellStart"/>
      <w:r w:rsidRPr="00704EAF">
        <w:rPr>
          <w:color w:val="000000"/>
          <w:sz w:val="28"/>
          <w:szCs w:val="28"/>
          <w:lang w:val="en-US"/>
        </w:rPr>
        <w:t>NaN</w:t>
      </w:r>
      <w:proofErr w:type="spellEnd"/>
      <w:r w:rsidRPr="00704EAF">
        <w:rPr>
          <w:color w:val="000000"/>
          <w:sz w:val="28"/>
          <w:szCs w:val="28"/>
        </w:rPr>
        <w:t>, до 65.</w:t>
      </w:r>
    </w:p>
    <w:p w14:paraId="189A3597" w14:textId="4388310A" w:rsidR="00A55283" w:rsidRPr="00A55283" w:rsidRDefault="00A55283" w:rsidP="00A55283">
      <w:pPr>
        <w:pStyle w:val="a7"/>
        <w:shd w:val="clear" w:color="auto" w:fill="FFFFFF"/>
        <w:spacing w:before="0" w:beforeAutospacing="0" w:after="0" w:afterAutospacing="0"/>
        <w:rPr>
          <w:b/>
          <w:bCs/>
          <w:sz w:val="28"/>
          <w:szCs w:val="28"/>
        </w:rPr>
      </w:pPr>
      <w:r w:rsidRPr="00A55283">
        <w:rPr>
          <w:noProof/>
          <w:color w:val="000000"/>
        </w:rPr>
        <w:drawing>
          <wp:inline distT="0" distB="0" distL="0" distR="0" wp14:anchorId="404CAE21" wp14:editId="00028D19">
            <wp:extent cx="3867690" cy="1581371"/>
            <wp:effectExtent l="0" t="0" r="0" b="0"/>
            <wp:docPr id="72793088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3088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DF15" w14:textId="77777777" w:rsidR="00A55283" w:rsidRPr="00A55283" w:rsidRDefault="00A55283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</w:rPr>
      </w:pPr>
    </w:p>
    <w:sectPr w:rsidR="00A55283" w:rsidRPr="00A552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34.8pt;height:13.8pt;visibility:visible;mso-wrap-style:square" o:bullet="t">
        <v:imagedata r:id="rId1" o:title=""/>
      </v:shape>
    </w:pict>
  </w:numPicBullet>
  <w:abstractNum w:abstractNumId="0" w15:restartNumberingAfterBreak="0">
    <w:nsid w:val="105E083B"/>
    <w:multiLevelType w:val="multilevel"/>
    <w:tmpl w:val="E150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22893"/>
    <w:multiLevelType w:val="hybridMultilevel"/>
    <w:tmpl w:val="83442A12"/>
    <w:lvl w:ilvl="0" w:tplc="38E6300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4A8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1670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EEA3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1E82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33CA4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567F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B6C1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A76A0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A2A5358"/>
    <w:multiLevelType w:val="multilevel"/>
    <w:tmpl w:val="1616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873CC3"/>
    <w:multiLevelType w:val="multilevel"/>
    <w:tmpl w:val="A12E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C23"/>
    <w:rsid w:val="00061C1D"/>
    <w:rsid w:val="00075051"/>
    <w:rsid w:val="001842E9"/>
    <w:rsid w:val="001C68E8"/>
    <w:rsid w:val="002007FA"/>
    <w:rsid w:val="00314EB1"/>
    <w:rsid w:val="003A2981"/>
    <w:rsid w:val="003F26A6"/>
    <w:rsid w:val="004477C8"/>
    <w:rsid w:val="004F6DD8"/>
    <w:rsid w:val="00535DCA"/>
    <w:rsid w:val="00545D30"/>
    <w:rsid w:val="005B49F1"/>
    <w:rsid w:val="0060440A"/>
    <w:rsid w:val="006048E4"/>
    <w:rsid w:val="0062200D"/>
    <w:rsid w:val="006D1C8F"/>
    <w:rsid w:val="00704EAF"/>
    <w:rsid w:val="00877C23"/>
    <w:rsid w:val="00931843"/>
    <w:rsid w:val="009364FE"/>
    <w:rsid w:val="009671C8"/>
    <w:rsid w:val="009A2F5D"/>
    <w:rsid w:val="009E6615"/>
    <w:rsid w:val="00A44ABC"/>
    <w:rsid w:val="00A51B2A"/>
    <w:rsid w:val="00A55283"/>
    <w:rsid w:val="00A93DF2"/>
    <w:rsid w:val="00A9407C"/>
    <w:rsid w:val="00AA2E86"/>
    <w:rsid w:val="00BB5F18"/>
    <w:rsid w:val="00BD4456"/>
    <w:rsid w:val="00C61F84"/>
    <w:rsid w:val="00CA277D"/>
    <w:rsid w:val="00CF0A72"/>
    <w:rsid w:val="00D94126"/>
    <w:rsid w:val="00ED74EC"/>
    <w:rsid w:val="00ED7D72"/>
    <w:rsid w:val="00F17734"/>
    <w:rsid w:val="00F22C05"/>
    <w:rsid w:val="00FC65AD"/>
    <w:rsid w:val="00FE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4F0E8"/>
  <w15:chartTrackingRefBased/>
  <w15:docId w15:val="{A5A24AFC-C294-42A6-B224-E1AA592D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8E8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075051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0750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FE5DFD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E5DFD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4477C8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A44AB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koT\Documents\&#1053;&#1072;&#1089;&#1090;&#1088;&#1072;&#1080;&#1074;&#1072;&#1077;&#1084;&#1099;&#1077;%20&#1096;&#1072;&#1073;&#1083;&#1086;&#1085;&#1099;%20Office\Titulnyiy%20list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Titulnyiy list</Template>
  <TotalTime>1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nekoT</dc:creator>
  <cp:keywords/>
  <dc:description/>
  <cp:lastModifiedBy>Сецко Виктор Михайлович</cp:lastModifiedBy>
  <cp:revision>2</cp:revision>
  <dcterms:created xsi:type="dcterms:W3CDTF">2026-03-06T12:34:00Z</dcterms:created>
  <dcterms:modified xsi:type="dcterms:W3CDTF">2026-03-06T12:34:00Z</dcterms:modified>
</cp:coreProperties>
</file>