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2092" w14:textId="77777777" w:rsidR="00FE5DFD" w:rsidRPr="00FE5DFD" w:rsidRDefault="00FE5DFD" w:rsidP="004477C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Лабораторный практикум 1</w:t>
      </w:r>
    </w:p>
    <w:p w14:paraId="410A4622" w14:textId="69389E34" w:rsidR="00FE5DFD" w:rsidRDefault="00FE5DFD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007C2" w:rsidRPr="00A007C2">
        <w:rPr>
          <w:rFonts w:ascii="Times New Roman" w:eastAsia="Times New Roman" w:hAnsi="Times New Roman"/>
          <w:sz w:val="28"/>
          <w:szCs w:val="28"/>
          <w:lang w:eastAsia="ru-RU"/>
        </w:rPr>
        <w:t>Консольный ввод-вывод. Использование операторов ветвления и цикла</w:t>
      </w:r>
    </w:p>
    <w:p w14:paraId="5EB75E04" w14:textId="24050362" w:rsidR="00A44ABC" w:rsidRDefault="00A44ABC" w:rsidP="00A44ABC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1: </w:t>
      </w:r>
    </w:p>
    <w:p w14:paraId="4F45FA5D" w14:textId="2A1CC391" w:rsidR="003F26A6" w:rsidRDefault="0034537F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4537F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2C876286" wp14:editId="60DB8824">
            <wp:extent cx="5772956" cy="219106"/>
            <wp:effectExtent l="0" t="0" r="0" b="9525"/>
            <wp:docPr id="116363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BC">
        <w:rPr>
          <w:rFonts w:ascii="Consolas" w:hAnsi="Consolas"/>
          <w:color w:val="000000"/>
          <w:sz w:val="20"/>
          <w:szCs w:val="20"/>
        </w:rPr>
        <w:tab/>
      </w:r>
    </w:p>
    <w:p w14:paraId="538344B7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task4() {</w:t>
      </w:r>
    </w:p>
    <w:p w14:paraId="6DF001F6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2A00FF"/>
          <w:sz w:val="20"/>
          <w:szCs w:val="20"/>
          <w:lang w:val="en-US"/>
        </w:rPr>
        <w:t>"Task 4"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2B882045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063D16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063D16">
        <w:rPr>
          <w:rFonts w:ascii="Consolas" w:hAnsi="Consolas"/>
          <w:color w:val="000000"/>
          <w:sz w:val="20"/>
          <w:szCs w:val="20"/>
          <w:lang w:val="en-US"/>
        </w:rPr>
        <w:t>] { 5, 31, 45, 6, 7, 1, 124, 6, 8, 12, 4, 7 };</w:t>
      </w:r>
    </w:p>
    <w:p w14:paraId="204AD21B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sort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16B23E2" w14:textId="77777777" w:rsidR="00063D16" w:rsidRP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063D16">
        <w:rPr>
          <w:rFonts w:ascii="Consolas" w:hAnsi="Consolas"/>
          <w:color w:val="000000"/>
          <w:sz w:val="20"/>
          <w:szCs w:val="20"/>
          <w:shd w:val="clear" w:color="auto" w:fill="D4D4D4"/>
          <w:lang w:val="en-US"/>
        </w:rPr>
        <w:t>System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063D16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063D16">
        <w:rPr>
          <w:rFonts w:ascii="Consolas" w:hAnsi="Consolas"/>
          <w:color w:val="000000"/>
          <w:sz w:val="20"/>
          <w:szCs w:val="20"/>
          <w:lang w:val="en-US"/>
        </w:rPr>
        <w:t>Arrays.</w:t>
      </w:r>
      <w:r w:rsidRPr="00063D16">
        <w:rPr>
          <w:rFonts w:ascii="Consolas" w:hAnsi="Consolas"/>
          <w:i/>
          <w:iCs/>
          <w:color w:val="000000"/>
          <w:sz w:val="20"/>
          <w:szCs w:val="20"/>
          <w:lang w:val="en-US"/>
        </w:rPr>
        <w:t>toString</w:t>
      </w:r>
      <w:proofErr w:type="spellEnd"/>
      <w:r w:rsidRPr="00063D16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063D16">
        <w:rPr>
          <w:rFonts w:ascii="Consolas" w:hAnsi="Consolas"/>
          <w:color w:val="6A3E3E"/>
          <w:sz w:val="20"/>
          <w:szCs w:val="20"/>
          <w:lang w:val="en-US"/>
        </w:rPr>
        <w:t>array</w:t>
      </w:r>
      <w:r w:rsidRPr="00063D16">
        <w:rPr>
          <w:rFonts w:ascii="Consolas" w:hAnsi="Consolas"/>
          <w:color w:val="000000"/>
          <w:sz w:val="20"/>
          <w:szCs w:val="20"/>
          <w:lang w:val="en-US"/>
        </w:rPr>
        <w:t>));</w:t>
      </w:r>
    </w:p>
    <w:p w14:paraId="364C7948" w14:textId="77777777" w:rsidR="00063D16" w:rsidRDefault="00063D16" w:rsidP="00063D16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63D16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1D4BB4FE" w14:textId="77777777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2984B2" w14:textId="780641E3" w:rsidR="00A44ABC" w:rsidRDefault="00183960" w:rsidP="00A44AB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8396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231A8B1E" wp14:editId="4C57B5DF">
            <wp:extent cx="2810267" cy="190527"/>
            <wp:effectExtent l="0" t="0" r="0" b="0"/>
            <wp:docPr id="464519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19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B88" w14:textId="2FF8F5C4" w:rsidR="00A44ABC" w:rsidRDefault="00A44ABC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1E9ED369" w14:textId="77777777" w:rsidR="00CA277D" w:rsidRDefault="00CA277D" w:rsidP="00A44AB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4705B884" w14:textId="066B6512" w:rsidR="00CA277D" w:rsidRDefault="00CA277D" w:rsidP="00CA277D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2: </w:t>
      </w:r>
    </w:p>
    <w:p w14:paraId="474F4B4D" w14:textId="7B6F9F9D" w:rsidR="00F22C05" w:rsidRDefault="00A9407C" w:rsidP="00A9407C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5F24D7" w:rsidRPr="005F24D7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044B3F9A" wp14:editId="71F23621">
            <wp:extent cx="5940425" cy="572135"/>
            <wp:effectExtent l="0" t="0" r="3175" b="0"/>
            <wp:docPr id="45540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4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738A" w14:textId="77777777" w:rsidR="00AA12DF" w:rsidRPr="00AA12DF" w:rsidRDefault="00AA12DF" w:rsidP="005F24D7">
      <w:pPr>
        <w:pStyle w:val="a7"/>
        <w:shd w:val="clear" w:color="auto" w:fill="FFFFFF"/>
        <w:spacing w:before="0" w:beforeAutospacing="0" w:after="0" w:afterAutospacing="0"/>
        <w:ind w:firstLine="708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task5() {</w:t>
      </w:r>
    </w:p>
    <w:p w14:paraId="600D63C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2A00FF"/>
          <w:sz w:val="20"/>
          <w:szCs w:val="20"/>
          <w:lang w:val="en-US"/>
        </w:rPr>
        <w:t>"Task 5"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CBA942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gramEnd"/>
      <w:r w:rsidRPr="00AA12DF">
        <w:rPr>
          <w:rFonts w:ascii="Consolas" w:hAnsi="Consolas"/>
          <w:color w:val="000000"/>
          <w:sz w:val="20"/>
          <w:szCs w:val="20"/>
          <w:lang w:val="en-US"/>
        </w:rPr>
        <w:t>] { 2, 5, 100, 154,</w:t>
      </w:r>
    </w:p>
    <w:p w14:paraId="1CD360F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7,54,60,56,</w:t>
      </w:r>
    </w:p>
    <w:p w14:paraId="743C66E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9,4,56,76,</w:t>
      </w:r>
    </w:p>
    <w:p w14:paraId="4C44B76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0,12,7,87};</w:t>
      </w:r>
    </w:p>
    <w:p w14:paraId="033DFF8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</w:t>
      </w:r>
    </w:p>
    <w:p w14:paraId="7C81C97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</w:p>
    <w:p w14:paraId="1A19F29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707D0D2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086DAF9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2F6E0F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index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04224AA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2962B7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true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460DCB9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0;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 4;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1A495B5F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B42FF5E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44B60F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y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* 4 +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AD29BF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matrix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oindex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7CB66F8D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right direction</w:t>
      </w:r>
    </w:p>
    <w:p w14:paraId="7DE27B2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6A3E3E"/>
          <w:sz w:val="20"/>
          <w:szCs w:val="20"/>
          <w:lang w:val="en-US"/>
        </w:rPr>
        <w:t>ox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x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749BFFB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1FAD899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F8325D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54E87D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//left direction</w:t>
      </w:r>
    </w:p>
    <w:p w14:paraId="70BEE0F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oval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&gt;=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val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65C8EF44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false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r w:rsidRPr="00AA12DF">
        <w:rPr>
          <w:rFonts w:ascii="Consolas" w:hAnsi="Consolas"/>
          <w:color w:val="3F7F5F"/>
          <w:sz w:val="20"/>
          <w:szCs w:val="20"/>
          <w:lang w:val="en-US"/>
        </w:rPr>
        <w:t>// not special</w:t>
      </w:r>
    </w:p>
    <w:p w14:paraId="6890030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break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77D02E80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0894EF59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54AECCC6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lastRenderedPageBreak/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AA12DF">
        <w:rPr>
          <w:rFonts w:ascii="Consolas" w:hAnsi="Consolas"/>
          <w:color w:val="000000"/>
          <w:sz w:val="20"/>
          <w:szCs w:val="20"/>
          <w:lang w:val="en-US"/>
        </w:rPr>
        <w:t>!(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allLeft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AA12DF">
        <w:rPr>
          <w:rFonts w:ascii="Consolas" w:hAnsi="Consolas"/>
          <w:color w:val="6A3E3E"/>
          <w:sz w:val="20"/>
          <w:szCs w:val="20"/>
          <w:lang w:val="en-US"/>
        </w:rPr>
        <w:t>allRight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))</w:t>
      </w:r>
    </w:p>
    <w:p w14:paraId="50F29E8C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continue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6B939CE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0AEB3841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++;</w:t>
      </w:r>
    </w:p>
    <w:p w14:paraId="7CD9D3B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B9C76AA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C81276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1D19DD8" w14:textId="77777777" w:rsidR="00AA12DF" w:rsidRPr="00AA12DF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AA12D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AA12D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AA12DF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AA12DF">
        <w:rPr>
          <w:rFonts w:ascii="Consolas" w:hAnsi="Consolas"/>
          <w:color w:val="6A3E3E"/>
          <w:sz w:val="20"/>
          <w:szCs w:val="20"/>
          <w:lang w:val="en-US"/>
        </w:rPr>
        <w:t>count</w:t>
      </w:r>
      <w:r w:rsidRPr="00AA12D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1A131E0" w14:textId="77777777" w:rsidR="00AA12DF" w:rsidRPr="0002082C" w:rsidRDefault="00AA12DF" w:rsidP="00AA12DF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AA12D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02082C">
        <w:rPr>
          <w:rFonts w:ascii="Consolas" w:hAnsi="Consolas"/>
          <w:color w:val="000000"/>
          <w:sz w:val="20"/>
          <w:szCs w:val="20"/>
          <w:lang w:val="en-US"/>
        </w:rPr>
        <w:t>}</w:t>
      </w:r>
    </w:p>
    <w:p w14:paraId="6CA5F372" w14:textId="7E435482" w:rsidR="00A9407C" w:rsidRPr="0002082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lang w:val="en-US"/>
        </w:rPr>
      </w:pPr>
    </w:p>
    <w:p w14:paraId="4C40C54F" w14:textId="180E88B3" w:rsidR="00A9407C" w:rsidRDefault="00AA12DF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 w:rsidRPr="00AA12DF">
        <w:rPr>
          <w:noProof/>
          <w:color w:val="000000"/>
        </w:rPr>
        <w:drawing>
          <wp:inline distT="0" distB="0" distL="0" distR="0" wp14:anchorId="009F0297" wp14:editId="6F32F9E0">
            <wp:extent cx="600159" cy="171474"/>
            <wp:effectExtent l="0" t="0" r="9525" b="0"/>
            <wp:docPr id="202148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4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978" w14:textId="5A54B777" w:rsidR="00A9407C" w:rsidRDefault="00A9407C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Результат Программы</w:t>
      </w:r>
    </w:p>
    <w:p w14:paraId="67BE0197" w14:textId="77777777" w:rsidR="001C68E8" w:rsidRDefault="001C68E8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p w14:paraId="31580169" w14:textId="6DFE34DC" w:rsidR="001C68E8" w:rsidRDefault="001C68E8" w:rsidP="001C68E8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Задача 3: </w:t>
      </w:r>
    </w:p>
    <w:p w14:paraId="418D9844" w14:textId="20724018" w:rsidR="00F22C05" w:rsidRDefault="00A55283" w:rsidP="00A55283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E24AF0" w:rsidRPr="00E24AF0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A11A8BE" wp14:editId="3B49DE6E">
            <wp:extent cx="5940425" cy="400050"/>
            <wp:effectExtent l="0" t="0" r="3175" b="0"/>
            <wp:docPr id="15614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F2A6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task6() {</w:t>
      </w:r>
    </w:p>
    <w:p w14:paraId="1E6DBB3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"Task 6"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72B4494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"0hasffi-==-.,</w:t>
      </w:r>
      <w:proofErr w:type="gramStart"/>
      <w:r w:rsidRPr="00664CED">
        <w:rPr>
          <w:rFonts w:ascii="Consolas" w:hAnsi="Consolas"/>
          <w:color w:val="2A00FF"/>
          <w:sz w:val="20"/>
          <w:szCs w:val="20"/>
          <w:lang w:val="en-US"/>
        </w:rPr>
        <w:t>.,-</w:t>
      </w:r>
      <w:proofErr w:type="gramEnd"/>
      <w:r w:rsidRPr="00664CED">
        <w:rPr>
          <w:rFonts w:ascii="Consolas" w:hAnsi="Consolas"/>
          <w:color w:val="2A00FF"/>
          <w:sz w:val="20"/>
          <w:szCs w:val="20"/>
          <w:lang w:val="en-US"/>
        </w:rPr>
        <w:t>=</w:t>
      </w:r>
      <w:proofErr w:type="spellStart"/>
      <w:r w:rsidRPr="00664CED">
        <w:rPr>
          <w:rFonts w:ascii="Consolas" w:hAnsi="Consolas"/>
          <w:color w:val="2A00FF"/>
          <w:sz w:val="20"/>
          <w:szCs w:val="20"/>
          <w:lang w:val="en-US"/>
        </w:rPr>
        <w:t>asd</w:t>
      </w:r>
      <w:proofErr w:type="spellEnd"/>
      <w:r w:rsidRPr="00664CED">
        <w:rPr>
          <w:rFonts w:ascii="Consolas" w:hAnsi="Consolas"/>
          <w:color w:val="2A00FF"/>
          <w:sz w:val="20"/>
          <w:szCs w:val="20"/>
          <w:lang w:val="en-US"/>
        </w:rPr>
        <w:t>=-,.=-2=-25=-.,=-"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96C2541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.toCharArray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();</w:t>
      </w:r>
    </w:p>
    <w:p w14:paraId="14DDD6DA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ArrayList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&lt;String</w:t>
      </w:r>
      <w:proofErr w:type="gramStart"/>
      <w:r w:rsidRPr="00664CED">
        <w:rPr>
          <w:rFonts w:ascii="Consolas" w:hAnsi="Consolas"/>
          <w:color w:val="000000"/>
          <w:sz w:val="20"/>
          <w:szCs w:val="20"/>
          <w:lang w:val="en-US"/>
        </w:rPr>
        <w:t>&gt;(</w:t>
      </w:r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1D88316E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var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0CDD0056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for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int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=0;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664CED">
        <w:rPr>
          <w:rFonts w:ascii="Consolas" w:hAnsi="Consolas"/>
          <w:color w:val="0000C0"/>
          <w:sz w:val="20"/>
          <w:szCs w:val="20"/>
          <w:lang w:val="en-US"/>
        </w:rPr>
        <w:t>length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; 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++) {</w:t>
      </w:r>
    </w:p>
    <w:p w14:paraId="15629FA3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char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chars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[</w:t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i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];</w:t>
      </w:r>
    </w:p>
    <w:p w14:paraId="0392F321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gramStart"/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Character.</w:t>
      </w:r>
      <w:r w:rsidRPr="00664CED">
        <w:rPr>
          <w:rFonts w:ascii="Consolas" w:hAnsi="Consolas"/>
          <w:i/>
          <w:iCs/>
          <w:color w:val="000000"/>
          <w:sz w:val="20"/>
          <w:szCs w:val="20"/>
          <w:lang w:val="en-US"/>
        </w:rPr>
        <w:t>isDigit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)) {</w:t>
      </w:r>
    </w:p>
    <w:p w14:paraId="3785F455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+= 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c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28FB3553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8397FD4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else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64CED">
        <w:rPr>
          <w:rFonts w:ascii="Consolas" w:hAnsi="Consolas"/>
          <w:b/>
          <w:bCs/>
          <w:color w:val="7F0055"/>
          <w:sz w:val="20"/>
          <w:szCs w:val="20"/>
          <w:lang w:val="en-US"/>
        </w:rPr>
        <w:t>if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.length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 &gt; 0) {</w:t>
      </w:r>
    </w:p>
    <w:p w14:paraId="60E9B73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proofErr w:type="spell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.add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0126929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6A3E3E"/>
          <w:sz w:val="20"/>
          <w:szCs w:val="20"/>
          <w:lang w:val="en-US"/>
        </w:rPr>
        <w:t>streak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64CED">
        <w:rPr>
          <w:rFonts w:ascii="Consolas" w:hAnsi="Consolas"/>
          <w:color w:val="2A00FF"/>
          <w:sz w:val="20"/>
          <w:szCs w:val="20"/>
          <w:lang w:val="en-US"/>
        </w:rPr>
        <w:t>""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3FD2B459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115DA017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>}</w:t>
      </w:r>
    </w:p>
    <w:p w14:paraId="4FD3448F" w14:textId="77777777" w:rsidR="00664CED" w:rsidRP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  <w:t xml:space="preserve">    </w:t>
      </w:r>
      <w:proofErr w:type="spellStart"/>
      <w:r w:rsidRPr="00664CED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64CED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.println</w:t>
      </w:r>
      <w:proofErr w:type="spellEnd"/>
      <w:r w:rsidRPr="00664C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664CED">
        <w:rPr>
          <w:rFonts w:ascii="Consolas" w:hAnsi="Consolas"/>
          <w:color w:val="6A3E3E"/>
          <w:sz w:val="20"/>
          <w:szCs w:val="20"/>
          <w:lang w:val="en-US"/>
        </w:rPr>
        <w:t>numerics</w:t>
      </w:r>
      <w:r w:rsidRPr="00664CED">
        <w:rPr>
          <w:rFonts w:ascii="Consolas" w:hAnsi="Consolas"/>
          <w:color w:val="000000"/>
          <w:sz w:val="20"/>
          <w:szCs w:val="20"/>
          <w:lang w:val="en-US"/>
        </w:rPr>
        <w:t>.toString</w:t>
      </w:r>
      <w:proofErr w:type="spellEnd"/>
      <w:proofErr w:type="gramEnd"/>
      <w:r w:rsidRPr="00664CED">
        <w:rPr>
          <w:rFonts w:ascii="Consolas" w:hAnsi="Consolas"/>
          <w:color w:val="000000"/>
          <w:sz w:val="20"/>
          <w:szCs w:val="20"/>
          <w:lang w:val="en-US"/>
        </w:rPr>
        <w:t>());</w:t>
      </w:r>
    </w:p>
    <w:p w14:paraId="76F9F03F" w14:textId="77777777" w:rsidR="00664CED" w:rsidRDefault="00664CED" w:rsidP="00664CED">
      <w:pPr>
        <w:pStyle w:val="a7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64CED">
        <w:rPr>
          <w:rFonts w:ascii="Consolas" w:hAnsi="Consolas"/>
          <w:color w:val="000000"/>
          <w:sz w:val="20"/>
          <w:szCs w:val="20"/>
          <w:lang w:val="en-US"/>
        </w:rPr>
        <w:tab/>
      </w:r>
      <w:r>
        <w:rPr>
          <w:rFonts w:ascii="Consolas" w:hAnsi="Consolas"/>
          <w:color w:val="000000"/>
          <w:sz w:val="20"/>
          <w:szCs w:val="20"/>
        </w:rPr>
        <w:t>}</w:t>
      </w:r>
    </w:p>
    <w:p w14:paraId="09E4F5A5" w14:textId="722D4B8A" w:rsidR="00A55283" w:rsidRPr="00704EAF" w:rsidRDefault="00BF4A03" w:rsidP="00704EAF">
      <w:pPr>
        <w:pStyle w:val="a7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</w:rPr>
        <w:t>Результат программы.</w:t>
      </w:r>
    </w:p>
    <w:p w14:paraId="189A3597" w14:textId="37DCE8B0" w:rsidR="00A55283" w:rsidRPr="00A55283" w:rsidRDefault="00BF4A03" w:rsidP="00A55283">
      <w:pPr>
        <w:pStyle w:val="a7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 w:rsidRPr="00BF4A03">
        <w:rPr>
          <w:b/>
          <w:bCs/>
          <w:noProof/>
          <w:sz w:val="28"/>
          <w:szCs w:val="28"/>
        </w:rPr>
        <w:drawing>
          <wp:inline distT="0" distB="0" distL="0" distR="0" wp14:anchorId="30D77EDB" wp14:editId="562A6602">
            <wp:extent cx="743054" cy="209579"/>
            <wp:effectExtent l="0" t="0" r="0" b="0"/>
            <wp:docPr id="205764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49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F15" w14:textId="77777777" w:rsidR="00A55283" w:rsidRPr="00A55283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</w:rPr>
      </w:pPr>
    </w:p>
    <w:sectPr w:rsidR="00A55283" w:rsidRPr="00A55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4.6pt;height:13.4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8023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4498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3010670">
    <w:abstractNumId w:val="3"/>
  </w:num>
  <w:num w:numId="4" w16cid:durableId="105566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2082C"/>
    <w:rsid w:val="00061C1D"/>
    <w:rsid w:val="00063D16"/>
    <w:rsid w:val="00075051"/>
    <w:rsid w:val="00183960"/>
    <w:rsid w:val="001842E9"/>
    <w:rsid w:val="001C68E8"/>
    <w:rsid w:val="002007FA"/>
    <w:rsid w:val="00314EB1"/>
    <w:rsid w:val="0034537F"/>
    <w:rsid w:val="003905F9"/>
    <w:rsid w:val="003A2981"/>
    <w:rsid w:val="003F26A6"/>
    <w:rsid w:val="004477C8"/>
    <w:rsid w:val="004F6DD8"/>
    <w:rsid w:val="00535DCA"/>
    <w:rsid w:val="005B49F1"/>
    <w:rsid w:val="005B5313"/>
    <w:rsid w:val="005F24D7"/>
    <w:rsid w:val="006048E4"/>
    <w:rsid w:val="0062200D"/>
    <w:rsid w:val="00664CED"/>
    <w:rsid w:val="006D0901"/>
    <w:rsid w:val="006D1C8F"/>
    <w:rsid w:val="00704EAF"/>
    <w:rsid w:val="00877C23"/>
    <w:rsid w:val="0090161B"/>
    <w:rsid w:val="00931843"/>
    <w:rsid w:val="009A2F5D"/>
    <w:rsid w:val="009E6615"/>
    <w:rsid w:val="00A007C2"/>
    <w:rsid w:val="00A44ABC"/>
    <w:rsid w:val="00A51B2A"/>
    <w:rsid w:val="00A55283"/>
    <w:rsid w:val="00A93DF2"/>
    <w:rsid w:val="00A9407C"/>
    <w:rsid w:val="00AA12DF"/>
    <w:rsid w:val="00AA2E86"/>
    <w:rsid w:val="00BB5F18"/>
    <w:rsid w:val="00BD4456"/>
    <w:rsid w:val="00BF4A03"/>
    <w:rsid w:val="00C61F84"/>
    <w:rsid w:val="00CA277D"/>
    <w:rsid w:val="00D822A0"/>
    <w:rsid w:val="00D94126"/>
    <w:rsid w:val="00E24AF0"/>
    <w:rsid w:val="00ED74EC"/>
    <w:rsid w:val="00F17734"/>
    <w:rsid w:val="00F22C05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C:\Users\nekoT\Documents\Настраиваемые шаблоны Office\Titulnyiy list.dotm</Template>
  <TotalTime>0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Microsoft Office User</cp:lastModifiedBy>
  <cp:revision>2</cp:revision>
  <dcterms:created xsi:type="dcterms:W3CDTF">2026-03-05T11:04:00Z</dcterms:created>
  <dcterms:modified xsi:type="dcterms:W3CDTF">2026-03-05T11:04:00Z</dcterms:modified>
</cp:coreProperties>
</file>